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2BCC" w14:textId="77777777" w:rsidR="00445DD9" w:rsidRPr="009F27AA" w:rsidRDefault="00445DD9" w:rsidP="00BE4410">
      <w:pPr>
        <w:pStyle w:val="Informationsdecontact"/>
        <w:jc w:val="left"/>
      </w:pPr>
    </w:p>
    <w:p w14:paraId="3D9DF7FF" w14:textId="77777777" w:rsidR="00445DD9" w:rsidRPr="009F27AA" w:rsidRDefault="00445DD9" w:rsidP="00BF6121"/>
    <w:tbl>
      <w:tblPr>
        <w:tblStyle w:val="Grilledutableau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630"/>
        <w:gridCol w:w="3150"/>
      </w:tblGrid>
      <w:tr w:rsidR="00542006" w:rsidRPr="009F27AA" w14:paraId="57295EA0" w14:textId="77777777" w:rsidTr="00156A3A">
        <w:trPr>
          <w:trHeight w:val="1090"/>
        </w:trPr>
        <w:tc>
          <w:tcPr>
            <w:tcW w:w="10075" w:type="dxa"/>
            <w:gridSpan w:val="3"/>
            <w:tcBorders>
              <w:bottom w:val="single" w:sz="4" w:space="0" w:color="83B29B" w:themeColor="accent1"/>
            </w:tcBorders>
          </w:tcPr>
          <w:p w14:paraId="703FB5AB" w14:textId="77777777" w:rsidR="00542006" w:rsidRPr="009F27AA" w:rsidRDefault="00000000" w:rsidP="00A90A2D">
            <w:pPr>
              <w:pStyle w:val="Titre"/>
            </w:pPr>
            <w:sdt>
              <w:sdtPr>
                <w:id w:val="-989938121"/>
                <w:placeholder>
                  <w:docPart w:val="785DA363834D4665AD7451B34AD42A56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Facture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2A2D37" w:rsidRPr="009F27AA" w14:paraId="0C3539DA" w14:textId="77777777" w:rsidTr="00156A3A">
        <w:trPr>
          <w:trHeight w:val="307"/>
        </w:trPr>
        <w:tc>
          <w:tcPr>
            <w:tcW w:w="10075" w:type="dxa"/>
            <w:gridSpan w:val="3"/>
            <w:tcBorders>
              <w:top w:val="single" w:sz="4" w:space="0" w:color="83B29B" w:themeColor="accent1"/>
            </w:tcBorders>
          </w:tcPr>
          <w:p w14:paraId="6920038D" w14:textId="77777777" w:rsidR="002A2D37" w:rsidRPr="009F27AA" w:rsidRDefault="002A2D37" w:rsidP="00CD21D4"/>
        </w:tc>
      </w:tr>
      <w:tr w:rsidR="004C213B" w:rsidRPr="009F27AA" w14:paraId="12D33D58" w14:textId="77777777" w:rsidTr="00156A3A">
        <w:trPr>
          <w:trHeight w:val="1999"/>
        </w:trPr>
        <w:tc>
          <w:tcPr>
            <w:tcW w:w="6295" w:type="dxa"/>
          </w:tcPr>
          <w:p w14:paraId="70F91CCF" w14:textId="77777777" w:rsidR="00C72F49" w:rsidRPr="009F27AA" w:rsidRDefault="00000000" w:rsidP="00C72F49">
            <w:pPr>
              <w:pStyle w:val="Titre1"/>
            </w:pPr>
            <w:sdt>
              <w:sdtPr>
                <w:id w:val="-1586065519"/>
                <w:placeholder>
                  <w:docPart w:val="45BC5C2E78A74538ACC83ED48F96BADF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DATE :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1FD32F61" w14:textId="77777777" w:rsidR="00C72F49" w:rsidRPr="009F27AA" w:rsidRDefault="00000000" w:rsidP="00C72F49">
            <w:sdt>
              <w:sdtPr>
                <w:id w:val="1188487412"/>
                <w:placeholder>
                  <w:docPart w:val="97E1A936DCBB419DB3B436E9D767FE6A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Date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03CD7196" w14:textId="77777777" w:rsidR="00C72F49" w:rsidRPr="009F27AA" w:rsidRDefault="00C72F49" w:rsidP="00C72F49"/>
          <w:p w14:paraId="7B8B36B2" w14:textId="77777777" w:rsidR="00C72F49" w:rsidRPr="009F27AA" w:rsidRDefault="00000000" w:rsidP="00156A3A">
            <w:pPr>
              <w:pStyle w:val="Titre1"/>
            </w:pPr>
            <w:sdt>
              <w:sdtPr>
                <w:id w:val="-1955478738"/>
                <w:placeholder>
                  <w:docPart w:val="2D2D56220A5B460DBA128B1DAE7B9857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N° DE FACTURE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26BE3524" w14:textId="77777777" w:rsidR="00C72F49" w:rsidRPr="009F27AA" w:rsidRDefault="00000000" w:rsidP="00C72F49">
            <w:sdt>
              <w:sdtPr>
                <w:id w:val="-1580285944"/>
                <w:placeholder>
                  <w:docPart w:val="F860C733D60C4B0DB65C7D0B5D24F6A3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100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6A095DE6" w14:textId="77777777" w:rsidR="00C72F49" w:rsidRPr="009F27AA" w:rsidRDefault="00C72F49" w:rsidP="00C72F49"/>
          <w:p w14:paraId="046426C3" w14:textId="77777777" w:rsidR="00C25BD7" w:rsidRPr="009F27AA" w:rsidRDefault="00000000" w:rsidP="00C72F49">
            <w:pPr>
              <w:pStyle w:val="Titre1"/>
            </w:pPr>
            <w:sdt>
              <w:sdtPr>
                <w:id w:val="-989092326"/>
                <w:placeholder>
                  <w:docPart w:val="69DD0D3B949D4D9787C4D91DC74B9EC7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ID client :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112FB107" w14:textId="77777777" w:rsidR="004C213B" w:rsidRPr="009F27AA" w:rsidRDefault="00000000" w:rsidP="00156A3A">
            <w:sdt>
              <w:sdtPr>
                <w:alias w:val="N°"/>
                <w:tag w:val="N°"/>
                <w:id w:val="-355432320"/>
                <w:placeholder>
                  <w:docPart w:val="BBE3A8CD6FE74C719E1D6E79B75361FF"/>
                </w:placeholder>
                <w:temporary/>
                <w:showingPlcHdr/>
                <w15:appearance w15:val="hidden"/>
              </w:sdtPr>
              <w:sdtContent>
                <w:r w:rsidR="00C72F49" w:rsidRPr="009F27AA">
                  <w:rPr>
                    <w:lang w:bidi="fr-FR"/>
                  </w:rPr>
                  <w:t>ABC12345</w:t>
                </w:r>
              </w:sdtContent>
            </w:sdt>
          </w:p>
        </w:tc>
        <w:tc>
          <w:tcPr>
            <w:tcW w:w="630" w:type="dxa"/>
          </w:tcPr>
          <w:p w14:paraId="6DA71722" w14:textId="77777777" w:rsidR="004C213B" w:rsidRPr="009F27AA" w:rsidRDefault="00000000" w:rsidP="00CD21D4">
            <w:pPr>
              <w:pStyle w:val="Titre1"/>
            </w:pPr>
            <w:sdt>
              <w:sdtPr>
                <w:id w:val="1447433637"/>
                <w:placeholder>
                  <w:docPart w:val="C0BFCE3605B541278CD5A29E0A2F8AAC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À :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3150" w:type="dxa"/>
          </w:tcPr>
          <w:p w14:paraId="3E2F5908" w14:textId="77777777" w:rsidR="002A2D37" w:rsidRPr="009F27AA" w:rsidRDefault="00000000" w:rsidP="00156A3A">
            <w:pPr>
              <w:pStyle w:val="Textealigndroite"/>
            </w:pPr>
            <w:sdt>
              <w:sdtPr>
                <w:id w:val="1422995690"/>
                <w:placeholder>
                  <w:docPart w:val="EAEC46F88F854BC9A6878C66A5346217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Anjali Chaturvedi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39774E1D" w14:textId="77777777" w:rsidR="002A2D37" w:rsidRPr="009F27AA" w:rsidRDefault="00000000" w:rsidP="00156A3A">
            <w:pPr>
              <w:pStyle w:val="Textealigndroite"/>
            </w:pPr>
            <w:sdt>
              <w:sdtPr>
                <w:id w:val="-1895343064"/>
                <w:placeholder>
                  <w:docPart w:val="01D14801AB074524AD568558604C7A77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Photographie de cadre supplémentaire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30FC8FF1" w14:textId="77777777" w:rsidR="002A2D37" w:rsidRPr="00FB58B5" w:rsidRDefault="00000000" w:rsidP="00156A3A">
            <w:pPr>
              <w:pStyle w:val="Textealigndroite"/>
              <w:rPr>
                <w:lang w:val="en-US"/>
              </w:rPr>
            </w:pPr>
            <w:sdt>
              <w:sdtPr>
                <w:id w:val="79727023"/>
                <w:placeholder>
                  <w:docPart w:val="0E43E0391227441283BED7F6F4533A44"/>
                </w:placeholder>
                <w:showingPlcHdr/>
                <w15:appearance w15:val="hidden"/>
              </w:sdtPr>
              <w:sdtContent>
                <w:r w:rsidR="00156A3A" w:rsidRPr="00FB58B5">
                  <w:rPr>
                    <w:lang w:val="en-US" w:bidi="fr-FR"/>
                  </w:rPr>
                  <w:t>89 Pacific Ave</w:t>
                </w:r>
              </w:sdtContent>
            </w:sdt>
            <w:r w:rsidR="00156A3A" w:rsidRPr="00FB58B5">
              <w:rPr>
                <w:lang w:val="en-US" w:bidi="fr-FR"/>
              </w:rPr>
              <w:t xml:space="preserve"> </w:t>
            </w:r>
          </w:p>
          <w:p w14:paraId="642AEF7C" w14:textId="77777777" w:rsidR="002A2D37" w:rsidRPr="00FB58B5" w:rsidRDefault="00000000" w:rsidP="00156A3A">
            <w:pPr>
              <w:pStyle w:val="Textealigndroite"/>
              <w:rPr>
                <w:lang w:val="en-US"/>
              </w:rPr>
            </w:pPr>
            <w:sdt>
              <w:sdtPr>
                <w:id w:val="-1396111898"/>
                <w:placeholder>
                  <w:docPart w:val="0FCFF06CEED54007802B4CB1A7DDFC62"/>
                </w:placeholder>
                <w:showingPlcHdr/>
                <w15:appearance w15:val="hidden"/>
              </w:sdtPr>
              <w:sdtContent>
                <w:r w:rsidR="00156A3A" w:rsidRPr="00FB58B5">
                  <w:rPr>
                    <w:lang w:val="en-US" w:bidi="fr-FR"/>
                  </w:rPr>
                  <w:t>San Francisco, Canada</w:t>
                </w:r>
              </w:sdtContent>
            </w:sdt>
            <w:r w:rsidR="00156A3A" w:rsidRPr="00FB58B5">
              <w:rPr>
                <w:lang w:val="en-US" w:bidi="fr-FR"/>
              </w:rPr>
              <w:t xml:space="preserve"> </w:t>
            </w:r>
          </w:p>
          <w:p w14:paraId="5E324734" w14:textId="77777777" w:rsidR="002A2D37" w:rsidRPr="009F27AA" w:rsidRDefault="00000000" w:rsidP="00156A3A">
            <w:pPr>
              <w:pStyle w:val="Textealigndroite"/>
            </w:pPr>
            <w:sdt>
              <w:sdtPr>
                <w:id w:val="1877263823"/>
                <w:placeholder>
                  <w:docPart w:val="E20E1CEB34FD42A08B4BF30EE5094F0F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123-456-7890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  <w:p w14:paraId="49E289F4" w14:textId="77777777" w:rsidR="004C213B" w:rsidRPr="009F27AA" w:rsidRDefault="004C213B" w:rsidP="00156A3A">
            <w:pPr>
              <w:pStyle w:val="Textealigndroite"/>
            </w:pPr>
          </w:p>
        </w:tc>
      </w:tr>
      <w:tr w:rsidR="002A2D37" w:rsidRPr="009F27AA" w14:paraId="0C5A2939" w14:textId="77777777" w:rsidTr="00156A3A">
        <w:trPr>
          <w:trHeight w:val="343"/>
        </w:trPr>
        <w:tc>
          <w:tcPr>
            <w:tcW w:w="10075" w:type="dxa"/>
            <w:gridSpan w:val="3"/>
          </w:tcPr>
          <w:p w14:paraId="4CE51B6E" w14:textId="77777777" w:rsidR="002A2D37" w:rsidRPr="009F27AA" w:rsidRDefault="002A2D37" w:rsidP="00CD21D4">
            <w:pPr>
              <w:pStyle w:val="Titre1"/>
            </w:pPr>
          </w:p>
        </w:tc>
      </w:tr>
    </w:tbl>
    <w:p w14:paraId="79EC3683" w14:textId="77777777" w:rsidR="00856EDE" w:rsidRPr="009F27AA" w:rsidRDefault="00856EDE" w:rsidP="00856EDE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700"/>
        <w:gridCol w:w="2335"/>
        <w:gridCol w:w="1443"/>
      </w:tblGrid>
      <w:tr w:rsidR="00856EDE" w:rsidRPr="009F27AA" w14:paraId="6516E344" w14:textId="77777777" w:rsidTr="001069E0">
        <w:trPr>
          <w:trHeight w:val="442"/>
        </w:trPr>
        <w:tc>
          <w:tcPr>
            <w:tcW w:w="3600" w:type="dxa"/>
            <w:tcBorders>
              <w:bottom w:val="single" w:sz="4" w:space="0" w:color="83B29B" w:themeColor="accent1"/>
            </w:tcBorders>
            <w:vAlign w:val="center"/>
          </w:tcPr>
          <w:p w14:paraId="75F43261" w14:textId="77777777" w:rsidR="00856EDE" w:rsidRPr="009F27AA" w:rsidRDefault="00000000" w:rsidP="004A0E9A">
            <w:pPr>
              <w:pStyle w:val="Titre1"/>
            </w:pPr>
            <w:sdt>
              <w:sdtPr>
                <w:id w:val="1805734512"/>
                <w:placeholder>
                  <w:docPart w:val="3A93E33B9B1143658C453BDF24081092"/>
                </w:placeholder>
                <w:temporary/>
                <w:showingPlcHdr/>
                <w15:appearance w15:val="hidden"/>
              </w:sdtPr>
              <w:sdtContent>
                <w:r w:rsidR="00856EDE" w:rsidRPr="009F27AA">
                  <w:rPr>
                    <w:lang w:bidi="fr-FR"/>
                  </w:rPr>
                  <w:t>Commercial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2700" w:type="dxa"/>
            <w:tcBorders>
              <w:bottom w:val="single" w:sz="4" w:space="0" w:color="83B29B" w:themeColor="accent1"/>
            </w:tcBorders>
            <w:vAlign w:val="center"/>
          </w:tcPr>
          <w:p w14:paraId="343D9791" w14:textId="77777777" w:rsidR="00856EDE" w:rsidRPr="009F27AA" w:rsidRDefault="00000000" w:rsidP="004A0E9A">
            <w:pPr>
              <w:pStyle w:val="Titre1"/>
            </w:pPr>
            <w:sdt>
              <w:sdtPr>
                <w:id w:val="1834185446"/>
                <w:placeholder>
                  <w:docPart w:val="1691856D634249F4A4A324F153F55724"/>
                </w:placeholder>
                <w:temporary/>
                <w:showingPlcHdr/>
                <w15:appearance w15:val="hidden"/>
              </w:sdtPr>
              <w:sdtContent>
                <w:r w:rsidR="00856EDE" w:rsidRPr="009F27AA">
                  <w:rPr>
                    <w:lang w:bidi="fr-FR"/>
                  </w:rPr>
                  <w:t>Poste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2335" w:type="dxa"/>
            <w:tcBorders>
              <w:bottom w:val="single" w:sz="4" w:space="0" w:color="83B29B" w:themeColor="accent1"/>
            </w:tcBorders>
            <w:vAlign w:val="center"/>
          </w:tcPr>
          <w:p w14:paraId="39EC77E8" w14:textId="77777777" w:rsidR="00856EDE" w:rsidRPr="009F27AA" w:rsidRDefault="00000000" w:rsidP="004A0E9A">
            <w:pPr>
              <w:pStyle w:val="Titre1"/>
            </w:pPr>
            <w:sdt>
              <w:sdtPr>
                <w:id w:val="-2116978380"/>
                <w:placeholder>
                  <w:docPart w:val="285843080D024106A4B588700154C4F4"/>
                </w:placeholder>
                <w:temporary/>
                <w:showingPlcHdr/>
                <w15:appearance w15:val="hidden"/>
              </w:sdtPr>
              <w:sdtContent>
                <w:r w:rsidR="00856EDE" w:rsidRPr="009F27AA">
                  <w:rPr>
                    <w:lang w:bidi="fr-FR"/>
                  </w:rPr>
                  <w:t>Modalités de paiement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5" w:type="dxa"/>
            <w:tcBorders>
              <w:bottom w:val="single" w:sz="4" w:space="0" w:color="83B29B" w:themeColor="accent1"/>
            </w:tcBorders>
            <w:vAlign w:val="center"/>
          </w:tcPr>
          <w:p w14:paraId="3FC0DE24" w14:textId="77777777" w:rsidR="00856EDE" w:rsidRPr="009F27AA" w:rsidRDefault="00000000" w:rsidP="004A0E9A">
            <w:pPr>
              <w:pStyle w:val="Titre1"/>
            </w:pPr>
            <w:sdt>
              <w:sdtPr>
                <w:id w:val="-1939129183"/>
                <w:placeholder>
                  <w:docPart w:val="BCDA0FA6B8C94E8C9044073C82664D9E"/>
                </w:placeholder>
                <w:temporary/>
                <w:showingPlcHdr/>
                <w15:appearance w15:val="hidden"/>
              </w:sdtPr>
              <w:sdtContent>
                <w:r w:rsidR="00856EDE" w:rsidRPr="009F27AA">
                  <w:rPr>
                    <w:lang w:bidi="fr-FR"/>
                  </w:rPr>
                  <w:t>Date d’échéance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856EDE" w:rsidRPr="009F27AA" w14:paraId="4D9AB69F" w14:textId="77777777" w:rsidTr="001069E0">
        <w:trPr>
          <w:trHeight w:val="442"/>
        </w:trPr>
        <w:tc>
          <w:tcPr>
            <w:tcW w:w="36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3A199FE4" w14:textId="77777777" w:rsidR="00856EDE" w:rsidRPr="009F27AA" w:rsidRDefault="00000000" w:rsidP="00877C07">
            <w:sdt>
              <w:sdtPr>
                <w:id w:val="-165714137"/>
                <w:placeholder>
                  <w:docPart w:val="4A4CB683955D49E09F3C9723F608ACA6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Oscar Ward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0417AECC" w14:textId="77777777" w:rsidR="00856EDE" w:rsidRPr="009F27AA" w:rsidRDefault="00000000" w:rsidP="00877C07">
            <w:sdt>
              <w:sdtPr>
                <w:id w:val="67930083"/>
                <w:placeholder>
                  <w:docPart w:val="475368C70D6E4A48AEF43D8B67333E0F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Ventes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1B9967BB" w14:textId="77777777" w:rsidR="00856EDE" w:rsidRPr="009F27AA" w:rsidRDefault="00000000" w:rsidP="00877C07">
            <w:sdt>
              <w:sdtPr>
                <w:id w:val="-1816792014"/>
                <w:placeholder>
                  <w:docPart w:val="49DBF84A5DD7489289F9F143D1A26C60"/>
                </w:placeholder>
                <w:temporary/>
                <w:showingPlcHdr/>
                <w15:appearance w15:val="hidden"/>
              </w:sdtPr>
              <w:sdtContent>
                <w:r w:rsidR="00856EDE" w:rsidRPr="009F27AA">
                  <w:rPr>
                    <w:lang w:bidi="fr-FR"/>
                  </w:rPr>
                  <w:t>Due à la réception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672D3D6F" w14:textId="77777777" w:rsidR="00856EDE" w:rsidRPr="009F27AA" w:rsidRDefault="00000000" w:rsidP="00877C07">
            <w:sdt>
              <w:sdtPr>
                <w:id w:val="2117487096"/>
                <w:placeholder>
                  <w:docPart w:val="4BFA1F1EFF6340C0B9510173FDB9CF89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30/1/23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</w:tbl>
    <w:p w14:paraId="435CCFCC" w14:textId="77777777" w:rsidR="00856EDE" w:rsidRPr="009F27AA" w:rsidRDefault="00856EDE" w:rsidP="00856EDE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6120"/>
        <w:gridCol w:w="1437"/>
        <w:gridCol w:w="1438"/>
      </w:tblGrid>
      <w:tr w:rsidR="002D2C31" w:rsidRPr="009F27AA" w14:paraId="32D42D56" w14:textId="77777777" w:rsidTr="009F59F3">
        <w:trPr>
          <w:trHeight w:val="397"/>
        </w:trPr>
        <w:tc>
          <w:tcPr>
            <w:tcW w:w="1075" w:type="dxa"/>
            <w:tcBorders>
              <w:bottom w:val="single" w:sz="4" w:space="0" w:color="83B29B" w:themeColor="accent1"/>
            </w:tcBorders>
            <w:vAlign w:val="center"/>
          </w:tcPr>
          <w:p w14:paraId="5A9C9D60" w14:textId="77777777" w:rsidR="002D2C31" w:rsidRPr="009F27AA" w:rsidRDefault="00000000" w:rsidP="00156A3A">
            <w:pPr>
              <w:pStyle w:val="Titre1"/>
            </w:pPr>
            <w:sdt>
              <w:sdtPr>
                <w:id w:val="530854393"/>
                <w:placeholder>
                  <w:docPart w:val="0431A03125244F51B1FE42681E239928"/>
                </w:placeholder>
                <w:temporary/>
                <w:showingPlcHdr/>
                <w15:appearance w15:val="hidden"/>
              </w:sdtPr>
              <w:sdtContent>
                <w:r w:rsidR="002D2C31" w:rsidRPr="009F27AA">
                  <w:rPr>
                    <w:lang w:bidi="fr-FR"/>
                  </w:rPr>
                  <w:t>Qté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6120" w:type="dxa"/>
            <w:tcBorders>
              <w:bottom w:val="single" w:sz="4" w:space="0" w:color="83B29B" w:themeColor="accent1"/>
            </w:tcBorders>
            <w:vAlign w:val="center"/>
          </w:tcPr>
          <w:p w14:paraId="454E44AA" w14:textId="77777777" w:rsidR="002D2C31" w:rsidRPr="009F27AA" w:rsidRDefault="00000000" w:rsidP="002D2C31">
            <w:pPr>
              <w:pStyle w:val="Titre1"/>
            </w:pPr>
            <w:sdt>
              <w:sdtPr>
                <w:id w:val="2038998146"/>
                <w:placeholder>
                  <w:docPart w:val="724F46D143A54ED29121AD0ADB7A0566"/>
                </w:placeholder>
                <w:temporary/>
                <w:showingPlcHdr/>
                <w15:appearance w15:val="hidden"/>
              </w:sdtPr>
              <w:sdtContent>
                <w:r w:rsidR="002D2C31" w:rsidRPr="009F27AA">
                  <w:rPr>
                    <w:lang w:bidi="fr-FR"/>
                  </w:rPr>
                  <w:t>Description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7" w:type="dxa"/>
            <w:tcBorders>
              <w:bottom w:val="single" w:sz="4" w:space="0" w:color="83B29B" w:themeColor="accent1"/>
            </w:tcBorders>
            <w:vAlign w:val="center"/>
          </w:tcPr>
          <w:p w14:paraId="66AD10F6" w14:textId="77777777" w:rsidR="002D2C31" w:rsidRPr="009F27AA" w:rsidRDefault="00000000" w:rsidP="00BE4410">
            <w:pPr>
              <w:pStyle w:val="Titre1"/>
              <w:jc w:val="right"/>
            </w:pPr>
            <w:sdt>
              <w:sdtPr>
                <w:id w:val="1507863871"/>
                <w:placeholder>
                  <w:docPart w:val="95116F3454BF4B50A8826F8EFA07F2EA"/>
                </w:placeholder>
                <w:temporary/>
                <w:showingPlcHdr/>
                <w15:appearance w15:val="hidden"/>
              </w:sdtPr>
              <w:sdtContent>
                <w:r w:rsidR="002D2C31" w:rsidRPr="009F27AA">
                  <w:rPr>
                    <w:lang w:bidi="fr-FR"/>
                  </w:rPr>
                  <w:t>Prix unitaire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8" w:type="dxa"/>
            <w:tcBorders>
              <w:bottom w:val="single" w:sz="4" w:space="0" w:color="83B29B" w:themeColor="accent1"/>
            </w:tcBorders>
            <w:vAlign w:val="center"/>
          </w:tcPr>
          <w:p w14:paraId="18709A17" w14:textId="77777777" w:rsidR="002D2C31" w:rsidRPr="009F27AA" w:rsidRDefault="00000000" w:rsidP="00BE4410">
            <w:pPr>
              <w:pStyle w:val="Titre1"/>
              <w:jc w:val="right"/>
            </w:pPr>
            <w:sdt>
              <w:sdtPr>
                <w:id w:val="-317345281"/>
                <w:placeholder>
                  <w:docPart w:val="77A467C280EE40379E9601C406C612F5"/>
                </w:placeholder>
                <w:temporary/>
                <w:showingPlcHdr/>
                <w15:appearance w15:val="hidden"/>
              </w:sdtPr>
              <w:sdtContent>
                <w:r w:rsidR="002D2C31" w:rsidRPr="009F27AA">
                  <w:rPr>
                    <w:lang w:bidi="fr-FR"/>
                  </w:rPr>
                  <w:t>Total de la</w:t>
                </w:r>
                <w:r w:rsidR="00564B8D" w:rsidRPr="009F27AA">
                  <w:rPr>
                    <w:lang w:bidi="fr-FR"/>
                  </w:rPr>
                  <w:t> </w:t>
                </w:r>
                <w:r w:rsidR="002D2C31" w:rsidRPr="009F27AA">
                  <w:rPr>
                    <w:lang w:bidi="fr-FR"/>
                  </w:rPr>
                  <w:t>ligne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2D2C31" w:rsidRPr="009F27AA" w14:paraId="1FA17359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0DC12F0" w14:textId="77777777" w:rsidR="002D2C31" w:rsidRPr="009F27AA" w:rsidRDefault="00000000" w:rsidP="002D2C31">
            <w:sdt>
              <w:sdtPr>
                <w:id w:val="-2121438034"/>
                <w:placeholder>
                  <w:docPart w:val="FCCF7FEE92AC4C28A1802ECA4181AFB5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10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5CF3ABB" w14:textId="77777777" w:rsidR="002D2C31" w:rsidRPr="009F27AA" w:rsidRDefault="00000000" w:rsidP="002D2C31">
            <w:sdt>
              <w:sdtPr>
                <w:id w:val="-16013733"/>
                <w:placeholder>
                  <w:docPart w:val="7A562BEBBE0A48BBA74D2CC6B4D1CE6E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Cadres suspendus 20” x 30”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A0D04F4" w14:textId="77777777" w:rsidR="002D2C31" w:rsidRPr="009F27AA" w:rsidRDefault="00000000" w:rsidP="00BE4410">
            <w:pPr>
              <w:jc w:val="right"/>
            </w:pPr>
            <w:sdt>
              <w:sdtPr>
                <w:id w:val="-101037793"/>
                <w:placeholder>
                  <w:docPart w:val="CEF9ACC20BE74BBD876A3E7DD81D1BC6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15.00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083E97F" w14:textId="77777777" w:rsidR="00C3490E" w:rsidRPr="009F27AA" w:rsidRDefault="00000000" w:rsidP="00BE4410">
            <w:pPr>
              <w:jc w:val="right"/>
            </w:pPr>
            <w:sdt>
              <w:sdtPr>
                <w:id w:val="-1090931575"/>
                <w:placeholder>
                  <w:docPart w:val="0DCE8121500C4834B58D19BDCD662CE8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150.00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C3490E" w:rsidRPr="009F27AA" w14:paraId="644908F6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FD2D861" w14:textId="77777777" w:rsidR="00C3490E" w:rsidRPr="009F27AA" w:rsidRDefault="00000000" w:rsidP="002D2C31">
            <w:sdt>
              <w:sdtPr>
                <w:id w:val="1001091385"/>
                <w:placeholder>
                  <w:docPart w:val="E8A2E748A087477BA2902C9C5FBF381E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50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6C3B9D0" w14:textId="77777777" w:rsidR="00C3490E" w:rsidRPr="009F27AA" w:rsidRDefault="00000000" w:rsidP="00156A3A">
            <w:sdt>
              <w:sdtPr>
                <w:id w:val="415761836"/>
                <w:placeholder>
                  <w:docPart w:val="3270F6D5CD3D47298784405624EEFC82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Cadres verticaux 5” x 7”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DBC195C" w14:textId="77777777" w:rsidR="00C3490E" w:rsidRPr="009F27AA" w:rsidRDefault="00000000" w:rsidP="00BE4410">
            <w:pPr>
              <w:jc w:val="right"/>
            </w:pPr>
            <w:sdt>
              <w:sdtPr>
                <w:id w:val="1950348915"/>
                <w:placeholder>
                  <w:docPart w:val="951036B85AF34FF797A8D27537572EC7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5.00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425AC1F" w14:textId="77777777" w:rsidR="00C3490E" w:rsidRPr="009F27AA" w:rsidRDefault="00000000" w:rsidP="00BE4410">
            <w:pPr>
              <w:jc w:val="right"/>
            </w:pPr>
            <w:sdt>
              <w:sdtPr>
                <w:id w:val="-1057776972"/>
                <w:placeholder>
                  <w:docPart w:val="3A3A730A12C74F34AA6BA320C616985C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250.00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B80F23" w:rsidRPr="009F27AA" w14:paraId="64E8BDA3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0E9AE31" w14:textId="77777777" w:rsidR="00B80F23" w:rsidRPr="009F27AA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FCC6C0F" w14:textId="77777777" w:rsidR="00B80F23" w:rsidRPr="009F27AA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05A689E" w14:textId="77777777" w:rsidR="00B80F23" w:rsidRPr="009F27AA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76C6844" w14:textId="77777777" w:rsidR="00B80F23" w:rsidRPr="009F27AA" w:rsidRDefault="00B80F23" w:rsidP="00BE4410">
            <w:pPr>
              <w:jc w:val="right"/>
            </w:pPr>
          </w:p>
        </w:tc>
      </w:tr>
      <w:tr w:rsidR="00B80F23" w:rsidRPr="009F27AA" w14:paraId="418C08CB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FBFF440" w14:textId="77777777" w:rsidR="00B80F23" w:rsidRPr="009F27AA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20A1385" w14:textId="77777777" w:rsidR="00B80F23" w:rsidRPr="009F27AA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79B87BF" w14:textId="77777777" w:rsidR="00B80F23" w:rsidRPr="009F27AA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4B3673B" w14:textId="77777777" w:rsidR="00B80F23" w:rsidRPr="009F27AA" w:rsidRDefault="00B80F23" w:rsidP="00BE4410">
            <w:pPr>
              <w:jc w:val="right"/>
            </w:pPr>
          </w:p>
        </w:tc>
      </w:tr>
      <w:tr w:rsidR="00B80F23" w:rsidRPr="009F27AA" w14:paraId="668D9622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43A1CBA" w14:textId="77777777" w:rsidR="00B80F23" w:rsidRPr="009F27AA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46CE243" w14:textId="77777777" w:rsidR="00B80F23" w:rsidRPr="009F27AA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031043F" w14:textId="77777777" w:rsidR="00B80F23" w:rsidRPr="009F27AA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37CD1E9" w14:textId="77777777" w:rsidR="00B80F23" w:rsidRPr="009F27AA" w:rsidRDefault="00B80F23" w:rsidP="00BE4410">
            <w:pPr>
              <w:jc w:val="right"/>
            </w:pPr>
          </w:p>
        </w:tc>
      </w:tr>
      <w:tr w:rsidR="00B80F23" w:rsidRPr="009F27AA" w14:paraId="415AF01A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0C582EC" w14:textId="77777777" w:rsidR="00B80F23" w:rsidRPr="009F27AA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43C7925" w14:textId="77777777" w:rsidR="00B80F23" w:rsidRPr="009F27AA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F003902" w14:textId="77777777" w:rsidR="00B80F23" w:rsidRPr="009F27AA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698073F" w14:textId="77777777" w:rsidR="00B80F23" w:rsidRPr="009F27AA" w:rsidRDefault="00B80F23" w:rsidP="00BE4410">
            <w:pPr>
              <w:jc w:val="right"/>
            </w:pPr>
          </w:p>
        </w:tc>
      </w:tr>
      <w:tr w:rsidR="001069E0" w:rsidRPr="009F27AA" w14:paraId="25142095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8B9E4CB" w14:textId="77777777" w:rsidR="001069E0" w:rsidRPr="009F27AA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E8B274B" w14:textId="77777777" w:rsidR="001069E0" w:rsidRPr="009F27AA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B6F697F" w14:textId="77777777" w:rsidR="001069E0" w:rsidRPr="009F27AA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C2F13B7" w14:textId="77777777" w:rsidR="001069E0" w:rsidRPr="009F27AA" w:rsidRDefault="001069E0" w:rsidP="00BE4410">
            <w:pPr>
              <w:jc w:val="right"/>
            </w:pPr>
          </w:p>
        </w:tc>
      </w:tr>
      <w:tr w:rsidR="001069E0" w:rsidRPr="009F27AA" w14:paraId="0E25B3D4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032CA73" w14:textId="77777777" w:rsidR="001069E0" w:rsidRPr="009F27AA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78D5AD9" w14:textId="77777777" w:rsidR="001069E0" w:rsidRPr="009F27AA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4E2EBBB" w14:textId="77777777" w:rsidR="001069E0" w:rsidRPr="009F27AA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07A47EB" w14:textId="77777777" w:rsidR="001069E0" w:rsidRPr="009F27AA" w:rsidRDefault="001069E0" w:rsidP="00BE4410">
            <w:pPr>
              <w:jc w:val="right"/>
            </w:pPr>
          </w:p>
        </w:tc>
      </w:tr>
      <w:tr w:rsidR="001069E0" w:rsidRPr="009F27AA" w14:paraId="37859C6D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7707AFF" w14:textId="77777777" w:rsidR="001069E0" w:rsidRPr="009F27AA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12B5E35" w14:textId="77777777" w:rsidR="001069E0" w:rsidRPr="009F27AA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7C9DB5D" w14:textId="77777777" w:rsidR="001069E0" w:rsidRPr="009F27AA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5F15CE6" w14:textId="77777777" w:rsidR="001069E0" w:rsidRPr="009F27AA" w:rsidRDefault="001069E0" w:rsidP="00BE4410">
            <w:pPr>
              <w:jc w:val="right"/>
            </w:pPr>
          </w:p>
        </w:tc>
      </w:tr>
      <w:tr w:rsidR="005E0721" w:rsidRPr="009F27AA" w14:paraId="6B2578AC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CED645" w14:textId="77777777" w:rsidR="005E0721" w:rsidRPr="009F27AA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8FED248" w14:textId="77777777" w:rsidR="005E0721" w:rsidRPr="009F27AA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2D5FD5C" w14:textId="77777777" w:rsidR="005E0721" w:rsidRPr="009F27AA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66566CC" w14:textId="77777777" w:rsidR="005E0721" w:rsidRPr="009F27AA" w:rsidRDefault="005E0721" w:rsidP="00BE4410">
            <w:pPr>
              <w:jc w:val="right"/>
            </w:pPr>
          </w:p>
        </w:tc>
      </w:tr>
      <w:tr w:rsidR="005E0721" w:rsidRPr="009F27AA" w14:paraId="5F482DC3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7935327" w14:textId="77777777" w:rsidR="005E0721" w:rsidRPr="009F27AA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9E9AB9B" w14:textId="77777777" w:rsidR="005E0721" w:rsidRPr="009F27AA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46901C5" w14:textId="77777777" w:rsidR="005E0721" w:rsidRPr="009F27AA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B75BFB4" w14:textId="77777777" w:rsidR="005E0721" w:rsidRPr="009F27AA" w:rsidRDefault="005E0721" w:rsidP="00BE4410">
            <w:pPr>
              <w:jc w:val="right"/>
            </w:pPr>
          </w:p>
        </w:tc>
      </w:tr>
      <w:tr w:rsidR="005E0721" w:rsidRPr="009F27AA" w14:paraId="7CFFF532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F1075B7" w14:textId="77777777" w:rsidR="005E0721" w:rsidRPr="009F27AA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580F28D" w14:textId="77777777" w:rsidR="005E0721" w:rsidRPr="009F27AA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EE5FBD8" w14:textId="77777777" w:rsidR="005E0721" w:rsidRPr="009F27AA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7FB412B" w14:textId="77777777" w:rsidR="005E0721" w:rsidRPr="009F27AA" w:rsidRDefault="005E0721" w:rsidP="00BE4410">
            <w:pPr>
              <w:jc w:val="right"/>
            </w:pPr>
          </w:p>
        </w:tc>
      </w:tr>
      <w:tr w:rsidR="005E0721" w:rsidRPr="009F27AA" w14:paraId="1C78E05D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</w:tcBorders>
            <w:vAlign w:val="center"/>
          </w:tcPr>
          <w:p w14:paraId="026E72A2" w14:textId="77777777" w:rsidR="005E0721" w:rsidRPr="009F27AA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</w:tcBorders>
            <w:vAlign w:val="center"/>
          </w:tcPr>
          <w:p w14:paraId="623060E1" w14:textId="77777777" w:rsidR="005E0721" w:rsidRPr="009F27AA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5018223" w14:textId="77777777" w:rsidR="005E0721" w:rsidRPr="009F27AA" w:rsidRDefault="00000000" w:rsidP="005E0721">
            <w:pPr>
              <w:pStyle w:val="Titre1"/>
            </w:pPr>
            <w:sdt>
              <w:sdtPr>
                <w:id w:val="-1007976488"/>
                <w:placeholder>
                  <w:docPart w:val="C0B738FCC6DB453DADE806AD867F4CA2"/>
                </w:placeholder>
                <w:temporary/>
                <w:showingPlcHdr/>
                <w15:appearance w15:val="hidden"/>
              </w:sdtPr>
              <w:sdtContent>
                <w:r w:rsidR="005E0721" w:rsidRPr="009F27AA">
                  <w:rPr>
                    <w:lang w:bidi="fr-FR"/>
                  </w:rPr>
                  <w:t>Sous-total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5EA66DC" w14:textId="77777777" w:rsidR="005E0721" w:rsidRPr="009F27AA" w:rsidRDefault="00000000" w:rsidP="005E0721">
            <w:pPr>
              <w:pStyle w:val="Totaux"/>
            </w:pPr>
            <w:sdt>
              <w:sdtPr>
                <w:id w:val="-1602253610"/>
                <w:placeholder>
                  <w:docPart w:val="38D197F4E21842229355F52AF5EFC8A0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400.00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5E0721" w:rsidRPr="009F27AA" w14:paraId="5A5267DB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64440C7A" w14:textId="77777777" w:rsidR="005E0721" w:rsidRPr="009F27AA" w:rsidRDefault="005E0721" w:rsidP="002D2C31"/>
        </w:tc>
        <w:tc>
          <w:tcPr>
            <w:tcW w:w="6120" w:type="dxa"/>
            <w:vAlign w:val="center"/>
          </w:tcPr>
          <w:p w14:paraId="219F831B" w14:textId="77777777" w:rsidR="005E0721" w:rsidRPr="009F27AA" w:rsidRDefault="005E0721" w:rsidP="002D2C31"/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7F757407" w14:textId="77777777" w:rsidR="005E0721" w:rsidRPr="009F27AA" w:rsidRDefault="00000000" w:rsidP="005E0721">
            <w:pPr>
              <w:pStyle w:val="Titre1"/>
            </w:pPr>
            <w:sdt>
              <w:sdtPr>
                <w:id w:val="-1969434869"/>
                <w:placeholder>
                  <w:docPart w:val="F4EA7113E370411695A2D5C6B5791DF1"/>
                </w:placeholder>
                <w:temporary/>
                <w:showingPlcHdr/>
                <w15:appearance w15:val="hidden"/>
              </w:sdtPr>
              <w:sdtContent>
                <w:r w:rsidR="005E0721" w:rsidRPr="009F27AA">
                  <w:rPr>
                    <w:lang w:bidi="fr-FR"/>
                  </w:rPr>
                  <w:t>Taxe de vente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7F12CD9" w14:textId="77777777" w:rsidR="005E0721" w:rsidRPr="009F27AA" w:rsidRDefault="00000000" w:rsidP="005E0721">
            <w:pPr>
              <w:pStyle w:val="Totaux"/>
            </w:pPr>
            <w:sdt>
              <w:sdtPr>
                <w:id w:val="11963529"/>
                <w:placeholder>
                  <w:docPart w:val="C5AFAC219373486F94606962960426B0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20.00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  <w:tr w:rsidR="005E0721" w:rsidRPr="009F27AA" w14:paraId="096635C7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26673366" w14:textId="77777777" w:rsidR="005E0721" w:rsidRPr="009F27AA" w:rsidRDefault="005E0721" w:rsidP="002D2C31"/>
        </w:tc>
        <w:tc>
          <w:tcPr>
            <w:tcW w:w="6120" w:type="dxa"/>
            <w:vAlign w:val="center"/>
          </w:tcPr>
          <w:p w14:paraId="602B86AD" w14:textId="77777777" w:rsidR="005E0721" w:rsidRPr="009F27AA" w:rsidRDefault="005E0721" w:rsidP="002D2C31"/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00DA84A7" w14:textId="77777777" w:rsidR="005E0721" w:rsidRPr="009F27AA" w:rsidRDefault="00000000" w:rsidP="005E0721">
            <w:pPr>
              <w:pStyle w:val="Titre1"/>
            </w:pPr>
            <w:sdt>
              <w:sdtPr>
                <w:id w:val="1022060310"/>
                <w:placeholder>
                  <w:docPart w:val="27D14D977B5641D1B3D0E683F2980565"/>
                </w:placeholder>
                <w:temporary/>
                <w:showingPlcHdr/>
                <w15:appearance w15:val="hidden"/>
              </w:sdtPr>
              <w:sdtContent>
                <w:r w:rsidR="005E0721" w:rsidRPr="009F27AA">
                  <w:rPr>
                    <w:lang w:bidi="fr-FR"/>
                  </w:rPr>
                  <w:t>Total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A1F9A10" w14:textId="77777777" w:rsidR="005E0721" w:rsidRPr="009F27AA" w:rsidRDefault="00000000" w:rsidP="005E0721">
            <w:pPr>
              <w:pStyle w:val="Totaux"/>
            </w:pPr>
            <w:sdt>
              <w:sdtPr>
                <w:id w:val="-1944681675"/>
                <w:placeholder>
                  <w:docPart w:val="E21F8DF9244A4EC7863FA3E8A2C415E6"/>
                </w:placeholder>
                <w:showingPlcHdr/>
                <w15:appearance w15:val="hidden"/>
              </w:sdtPr>
              <w:sdtContent>
                <w:r w:rsidR="00156A3A" w:rsidRPr="009F27AA">
                  <w:rPr>
                    <w:lang w:bidi="fr-FR"/>
                  </w:rPr>
                  <w:t>420.00</w:t>
                </w:r>
              </w:sdtContent>
            </w:sdt>
            <w:r w:rsidR="00156A3A" w:rsidRPr="009F27AA">
              <w:rPr>
                <w:lang w:bidi="fr-FR"/>
              </w:rPr>
              <w:t xml:space="preserve"> </w:t>
            </w:r>
          </w:p>
        </w:tc>
      </w:tr>
    </w:tbl>
    <w:p w14:paraId="3129C9B1" w14:textId="77777777" w:rsidR="001069E0" w:rsidRPr="009F27AA" w:rsidRDefault="00000000" w:rsidP="00BE4410">
      <w:pPr>
        <w:pStyle w:val="Informationsdecontact"/>
      </w:pPr>
      <w:sdt>
        <w:sdtPr>
          <w:id w:val="107098354"/>
          <w:placeholder>
            <w:docPart w:val="46A2F3C7F3F649758F4737FF220275D4"/>
          </w:placeholder>
          <w:showingPlcHdr/>
          <w15:appearance w15:val="hidden"/>
        </w:sdtPr>
        <w:sdtContent>
          <w:r w:rsidR="00156A3A" w:rsidRPr="009F27AA">
            <w:rPr>
              <w:lang w:bidi="fr-FR"/>
            </w:rPr>
            <w:t>Veuillez libeller tous les chèques à l’ordre de</w:t>
          </w:r>
        </w:sdtContent>
      </w:sdt>
      <w:r w:rsidR="00156A3A" w:rsidRPr="009F27AA">
        <w:rPr>
          <w:lang w:bidi="fr-FR"/>
        </w:rPr>
        <w:t xml:space="preserve"> </w:t>
      </w:r>
      <w:sdt>
        <w:sdtPr>
          <w:id w:val="453370213"/>
          <w:placeholder>
            <w:docPart w:val="A0351E49A58F43749FF3913BD9C6ED10"/>
          </w:placeholder>
          <w:showingPlcHdr/>
          <w15:appearance w15:val="hidden"/>
        </w:sdtPr>
        <w:sdtContent>
          <w:r w:rsidR="00DB3205" w:rsidRPr="009F27AA">
            <w:rPr>
              <w:lang w:bidi="fr-FR"/>
            </w:rPr>
            <w:t>Create &amp; Co.</w:t>
          </w:r>
        </w:sdtContent>
      </w:sdt>
    </w:p>
    <w:p w14:paraId="2B2B6032" w14:textId="77777777" w:rsidR="001069E0" w:rsidRPr="009F27AA" w:rsidRDefault="00000000" w:rsidP="00DB3205">
      <w:pPr>
        <w:pStyle w:val="Merci"/>
      </w:pPr>
      <w:sdt>
        <w:sdtPr>
          <w:id w:val="403270095"/>
          <w:placeholder>
            <w:docPart w:val="1165F374DC934B1E969F09028D297E6C"/>
          </w:placeholder>
          <w:showingPlcHdr/>
          <w15:appearance w15:val="hidden"/>
        </w:sdtPr>
        <w:sdtContent>
          <w:r w:rsidR="00156A3A" w:rsidRPr="009F27AA">
            <w:rPr>
              <w:lang w:bidi="fr-FR"/>
            </w:rPr>
            <w:t>Nous vous remercions de votre confiance !</w:t>
          </w:r>
        </w:sdtContent>
      </w:sdt>
      <w:r w:rsidR="00156A3A" w:rsidRPr="009F27AA">
        <w:rPr>
          <w:lang w:bidi="fr-FR"/>
        </w:rPr>
        <w:t xml:space="preserve"> </w:t>
      </w:r>
    </w:p>
    <w:p w14:paraId="3A163049" w14:textId="77777777" w:rsidR="00A81CA6" w:rsidRPr="002C3556" w:rsidRDefault="001069E0" w:rsidP="00DB3205">
      <w:pPr>
        <w:pStyle w:val="Informationsdecontact"/>
      </w:pPr>
      <w:r w:rsidRPr="002C3556">
        <w:rPr>
          <w:lang w:bidi="fr-FR"/>
        </w:rPr>
        <w:t xml:space="preserve"> </w:t>
      </w:r>
      <w:sdt>
        <w:sdtPr>
          <w:id w:val="-523253204"/>
          <w:placeholder>
            <w:docPart w:val="57E30BC1C32440BAAA96F1360CEB14A8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Create &amp; Co.</w:t>
          </w:r>
        </w:sdtContent>
      </w:sdt>
      <w:r w:rsidRPr="002C3556">
        <w:rPr>
          <w:lang w:bidi="fr-FR"/>
        </w:rPr>
        <w:t xml:space="preserve"> </w:t>
      </w:r>
      <w:sdt>
        <w:sdtPr>
          <w:id w:val="448752073"/>
          <w:placeholder>
            <w:docPart w:val="C0575E4E4D1B484FA16C6466A2A1E3B0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123 Main St.</w:t>
          </w:r>
        </w:sdtContent>
      </w:sdt>
      <w:r w:rsidRPr="002C3556">
        <w:rPr>
          <w:lang w:bidi="fr-FR"/>
        </w:rPr>
        <w:t xml:space="preserve"> | </w:t>
      </w:r>
      <w:sdt>
        <w:sdtPr>
          <w:id w:val="323638205"/>
          <w:placeholder>
            <w:docPart w:val="61E4F7CE1DB14BDB8DF85C02D5A51D6B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Seattle, WA 78910</w:t>
          </w:r>
        </w:sdtContent>
      </w:sdt>
      <w:r w:rsidRPr="002C3556">
        <w:rPr>
          <w:lang w:bidi="fr-FR"/>
        </w:rPr>
        <w:t xml:space="preserve"> | </w:t>
      </w:r>
      <w:sdt>
        <w:sdtPr>
          <w:id w:val="1000940658"/>
          <w:placeholder>
            <w:docPart w:val="9D89EF4EF2DE4DE09AB20F616910E541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Téléphone :</w:t>
          </w:r>
        </w:sdtContent>
      </w:sdt>
      <w:r w:rsidRPr="002C3556">
        <w:rPr>
          <w:lang w:bidi="fr-FR"/>
        </w:rPr>
        <w:t xml:space="preserve"> </w:t>
      </w:r>
      <w:sdt>
        <w:sdtPr>
          <w:id w:val="-1879226774"/>
          <w:placeholder>
            <w:docPart w:val="A92CBF1C2B3B46DC87E25DBBCDFEB9B5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111-222-3333</w:t>
          </w:r>
        </w:sdtContent>
      </w:sdt>
      <w:r w:rsidRPr="002C3556">
        <w:rPr>
          <w:lang w:bidi="fr-FR"/>
        </w:rPr>
        <w:t xml:space="preserve"> | </w:t>
      </w:r>
      <w:sdt>
        <w:sdtPr>
          <w:id w:val="448670913"/>
          <w:placeholder>
            <w:docPart w:val="CA853B50CD064A7BAB70F2B718BFBD5D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Télécopie :</w:t>
          </w:r>
        </w:sdtContent>
      </w:sdt>
      <w:r w:rsidRPr="002C3556">
        <w:rPr>
          <w:lang w:bidi="fr-FR"/>
        </w:rPr>
        <w:t xml:space="preserve"> </w:t>
      </w:r>
      <w:sdt>
        <w:sdtPr>
          <w:id w:val="-1306156310"/>
          <w:placeholder>
            <w:docPart w:val="216D6A25754F40D8AA8BA0CF464544BD"/>
          </w:placeholder>
          <w:showingPlcHdr/>
          <w15:appearance w15:val="hidden"/>
        </w:sdtPr>
        <w:sdtContent>
          <w:r w:rsidR="00DB3205" w:rsidRPr="002C3556">
            <w:rPr>
              <w:lang w:bidi="fr-FR"/>
            </w:rPr>
            <w:t>111-222-3334</w:t>
          </w:r>
        </w:sdtContent>
      </w:sdt>
    </w:p>
    <w:sectPr w:rsidR="00A81CA6" w:rsidRPr="002C3556" w:rsidSect="009F27AA">
      <w:footerReference w:type="default" r:id="rId10"/>
      <w:pgSz w:w="11906" w:h="16838" w:code="9"/>
      <w:pgMar w:top="403" w:right="907" w:bottom="488" w:left="90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42FAD" w14:textId="77777777" w:rsidR="008D55B1" w:rsidRDefault="008D55B1" w:rsidP="00EE0F7F">
      <w:r>
        <w:separator/>
      </w:r>
    </w:p>
  </w:endnote>
  <w:endnote w:type="continuationSeparator" w:id="0">
    <w:p w14:paraId="11AE503D" w14:textId="77777777" w:rsidR="008D55B1" w:rsidRDefault="008D55B1" w:rsidP="00EE0F7F">
      <w:r>
        <w:continuationSeparator/>
      </w:r>
    </w:p>
  </w:endnote>
  <w:endnote w:type="continuationNotice" w:id="1">
    <w:p w14:paraId="753E2F1D" w14:textId="77777777" w:rsidR="008D55B1" w:rsidRDefault="008D55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9C2E7" w14:textId="77777777" w:rsidR="00DA124E" w:rsidRDefault="00DA124E" w:rsidP="00EE0F7F">
        <w:pPr>
          <w:pStyle w:val="Pieddepage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A2654F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  <w:p w14:paraId="360703AA" w14:textId="77777777" w:rsidR="00DA124E" w:rsidRDefault="00DA124E" w:rsidP="00EE0F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7A56" w14:textId="77777777" w:rsidR="008D55B1" w:rsidRDefault="008D55B1" w:rsidP="00EE0F7F">
      <w:r>
        <w:separator/>
      </w:r>
    </w:p>
  </w:footnote>
  <w:footnote w:type="continuationSeparator" w:id="0">
    <w:p w14:paraId="6D379AED" w14:textId="77777777" w:rsidR="008D55B1" w:rsidRDefault="008D55B1" w:rsidP="00EE0F7F">
      <w:r>
        <w:continuationSeparator/>
      </w:r>
    </w:p>
  </w:footnote>
  <w:footnote w:type="continuationNotice" w:id="1">
    <w:p w14:paraId="5F182E62" w14:textId="77777777" w:rsidR="008D55B1" w:rsidRDefault="008D55B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bordersDoNotSurroundHeader/>
  <w:bordersDoNotSurroundFooter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1C"/>
    <w:rsid w:val="00003839"/>
    <w:rsid w:val="00016EEA"/>
    <w:rsid w:val="00017EBC"/>
    <w:rsid w:val="0004621B"/>
    <w:rsid w:val="0006755F"/>
    <w:rsid w:val="00071BD6"/>
    <w:rsid w:val="0007294A"/>
    <w:rsid w:val="00084A50"/>
    <w:rsid w:val="000A71D3"/>
    <w:rsid w:val="000E34F4"/>
    <w:rsid w:val="000F3D19"/>
    <w:rsid w:val="001069E0"/>
    <w:rsid w:val="00124AE4"/>
    <w:rsid w:val="00131F5D"/>
    <w:rsid w:val="00141CC5"/>
    <w:rsid w:val="00156A3A"/>
    <w:rsid w:val="00161833"/>
    <w:rsid w:val="001763E5"/>
    <w:rsid w:val="0018346C"/>
    <w:rsid w:val="00184F6D"/>
    <w:rsid w:val="001C2395"/>
    <w:rsid w:val="001D02AD"/>
    <w:rsid w:val="001D1A99"/>
    <w:rsid w:val="001E2363"/>
    <w:rsid w:val="001F1199"/>
    <w:rsid w:val="00202A3A"/>
    <w:rsid w:val="00215AB4"/>
    <w:rsid w:val="00232D51"/>
    <w:rsid w:val="00232DEA"/>
    <w:rsid w:val="00243832"/>
    <w:rsid w:val="00253682"/>
    <w:rsid w:val="0027214F"/>
    <w:rsid w:val="002A2D37"/>
    <w:rsid w:val="002B425B"/>
    <w:rsid w:val="002C15E0"/>
    <w:rsid w:val="002C31B5"/>
    <w:rsid w:val="002C3556"/>
    <w:rsid w:val="002D1F7A"/>
    <w:rsid w:val="002D2C31"/>
    <w:rsid w:val="002E1650"/>
    <w:rsid w:val="002E2FED"/>
    <w:rsid w:val="002F145D"/>
    <w:rsid w:val="002F405A"/>
    <w:rsid w:val="002F4591"/>
    <w:rsid w:val="002F5823"/>
    <w:rsid w:val="00301B2D"/>
    <w:rsid w:val="00301ED1"/>
    <w:rsid w:val="00305145"/>
    <w:rsid w:val="003276AC"/>
    <w:rsid w:val="003347B7"/>
    <w:rsid w:val="00335034"/>
    <w:rsid w:val="003525FA"/>
    <w:rsid w:val="00360364"/>
    <w:rsid w:val="00371BBE"/>
    <w:rsid w:val="003727B8"/>
    <w:rsid w:val="0038422B"/>
    <w:rsid w:val="00390027"/>
    <w:rsid w:val="003A2839"/>
    <w:rsid w:val="003C577F"/>
    <w:rsid w:val="003F3E49"/>
    <w:rsid w:val="004367E7"/>
    <w:rsid w:val="00444EC5"/>
    <w:rsid w:val="00445DD9"/>
    <w:rsid w:val="004500EF"/>
    <w:rsid w:val="00450F95"/>
    <w:rsid w:val="00456340"/>
    <w:rsid w:val="00466686"/>
    <w:rsid w:val="00467003"/>
    <w:rsid w:val="004A0E9A"/>
    <w:rsid w:val="004A3861"/>
    <w:rsid w:val="004B7DB3"/>
    <w:rsid w:val="004C213B"/>
    <w:rsid w:val="004E69B5"/>
    <w:rsid w:val="00502726"/>
    <w:rsid w:val="00502760"/>
    <w:rsid w:val="00513B33"/>
    <w:rsid w:val="00520564"/>
    <w:rsid w:val="0053314D"/>
    <w:rsid w:val="00541768"/>
    <w:rsid w:val="00542006"/>
    <w:rsid w:val="00555DD9"/>
    <w:rsid w:val="00560557"/>
    <w:rsid w:val="00564B8D"/>
    <w:rsid w:val="00576206"/>
    <w:rsid w:val="005A2890"/>
    <w:rsid w:val="005C3329"/>
    <w:rsid w:val="005C4466"/>
    <w:rsid w:val="005C5FF1"/>
    <w:rsid w:val="005E0721"/>
    <w:rsid w:val="005E117D"/>
    <w:rsid w:val="005E53DC"/>
    <w:rsid w:val="00606F22"/>
    <w:rsid w:val="006350A1"/>
    <w:rsid w:val="00635AE7"/>
    <w:rsid w:val="006464AA"/>
    <w:rsid w:val="0065420D"/>
    <w:rsid w:val="00663B7E"/>
    <w:rsid w:val="00675F8F"/>
    <w:rsid w:val="00676AF4"/>
    <w:rsid w:val="00677DD8"/>
    <w:rsid w:val="006B4F86"/>
    <w:rsid w:val="006C4559"/>
    <w:rsid w:val="006D579D"/>
    <w:rsid w:val="00705493"/>
    <w:rsid w:val="0074217B"/>
    <w:rsid w:val="007603E8"/>
    <w:rsid w:val="00767D7F"/>
    <w:rsid w:val="00780232"/>
    <w:rsid w:val="007A2DFF"/>
    <w:rsid w:val="007B0F08"/>
    <w:rsid w:val="007C4207"/>
    <w:rsid w:val="00846FB5"/>
    <w:rsid w:val="00847E9A"/>
    <w:rsid w:val="00856EDE"/>
    <w:rsid w:val="008613C4"/>
    <w:rsid w:val="00865239"/>
    <w:rsid w:val="00870164"/>
    <w:rsid w:val="008757BD"/>
    <w:rsid w:val="00876C1C"/>
    <w:rsid w:val="00877C07"/>
    <w:rsid w:val="00883DD4"/>
    <w:rsid w:val="00893D5F"/>
    <w:rsid w:val="00897DC4"/>
    <w:rsid w:val="008A48A3"/>
    <w:rsid w:val="008D55B1"/>
    <w:rsid w:val="008E03BD"/>
    <w:rsid w:val="008E5173"/>
    <w:rsid w:val="008F289F"/>
    <w:rsid w:val="00905964"/>
    <w:rsid w:val="00914773"/>
    <w:rsid w:val="009468C8"/>
    <w:rsid w:val="00947982"/>
    <w:rsid w:val="00973CF1"/>
    <w:rsid w:val="009A1458"/>
    <w:rsid w:val="009C0466"/>
    <w:rsid w:val="009D2341"/>
    <w:rsid w:val="009D382B"/>
    <w:rsid w:val="009E49DD"/>
    <w:rsid w:val="009F1D23"/>
    <w:rsid w:val="009F27AA"/>
    <w:rsid w:val="009F2D75"/>
    <w:rsid w:val="009F3F74"/>
    <w:rsid w:val="009F59F3"/>
    <w:rsid w:val="00A2654F"/>
    <w:rsid w:val="00A274D6"/>
    <w:rsid w:val="00A605F5"/>
    <w:rsid w:val="00A64CF9"/>
    <w:rsid w:val="00A81CA6"/>
    <w:rsid w:val="00A82089"/>
    <w:rsid w:val="00A82BF5"/>
    <w:rsid w:val="00A90A2D"/>
    <w:rsid w:val="00AC6A6B"/>
    <w:rsid w:val="00AF7D1F"/>
    <w:rsid w:val="00B62AE1"/>
    <w:rsid w:val="00B67438"/>
    <w:rsid w:val="00B75B21"/>
    <w:rsid w:val="00B80F23"/>
    <w:rsid w:val="00B84DF7"/>
    <w:rsid w:val="00B864A7"/>
    <w:rsid w:val="00B911FE"/>
    <w:rsid w:val="00BA3057"/>
    <w:rsid w:val="00BC159A"/>
    <w:rsid w:val="00BC1F5F"/>
    <w:rsid w:val="00BE4410"/>
    <w:rsid w:val="00BE7F47"/>
    <w:rsid w:val="00BF4CB8"/>
    <w:rsid w:val="00BF6121"/>
    <w:rsid w:val="00C17717"/>
    <w:rsid w:val="00C25BD7"/>
    <w:rsid w:val="00C33E0B"/>
    <w:rsid w:val="00C3490E"/>
    <w:rsid w:val="00C4631C"/>
    <w:rsid w:val="00C55997"/>
    <w:rsid w:val="00C6713E"/>
    <w:rsid w:val="00C72F49"/>
    <w:rsid w:val="00C94F57"/>
    <w:rsid w:val="00CA6586"/>
    <w:rsid w:val="00CB6D77"/>
    <w:rsid w:val="00CD21D4"/>
    <w:rsid w:val="00CD6251"/>
    <w:rsid w:val="00CE6FBB"/>
    <w:rsid w:val="00CF3D54"/>
    <w:rsid w:val="00D062FE"/>
    <w:rsid w:val="00D1091B"/>
    <w:rsid w:val="00D27961"/>
    <w:rsid w:val="00D42D80"/>
    <w:rsid w:val="00D45686"/>
    <w:rsid w:val="00D46230"/>
    <w:rsid w:val="00D56588"/>
    <w:rsid w:val="00D57EB6"/>
    <w:rsid w:val="00D62BD5"/>
    <w:rsid w:val="00D6531A"/>
    <w:rsid w:val="00D8503D"/>
    <w:rsid w:val="00DA124E"/>
    <w:rsid w:val="00DA3056"/>
    <w:rsid w:val="00DB3205"/>
    <w:rsid w:val="00DE3DFA"/>
    <w:rsid w:val="00DF32B2"/>
    <w:rsid w:val="00E10529"/>
    <w:rsid w:val="00E17DF1"/>
    <w:rsid w:val="00E5098D"/>
    <w:rsid w:val="00E61B2E"/>
    <w:rsid w:val="00E64EBA"/>
    <w:rsid w:val="00E70B6C"/>
    <w:rsid w:val="00E77768"/>
    <w:rsid w:val="00E87249"/>
    <w:rsid w:val="00E91723"/>
    <w:rsid w:val="00E93F0C"/>
    <w:rsid w:val="00E97788"/>
    <w:rsid w:val="00EA2951"/>
    <w:rsid w:val="00EB59E9"/>
    <w:rsid w:val="00EC23BD"/>
    <w:rsid w:val="00EC4567"/>
    <w:rsid w:val="00EE0F7F"/>
    <w:rsid w:val="00F1176D"/>
    <w:rsid w:val="00F15F52"/>
    <w:rsid w:val="00F33413"/>
    <w:rsid w:val="00F34E9F"/>
    <w:rsid w:val="00F53936"/>
    <w:rsid w:val="00F7001B"/>
    <w:rsid w:val="00F734DA"/>
    <w:rsid w:val="00F8217C"/>
    <w:rsid w:val="00F91374"/>
    <w:rsid w:val="00F9697E"/>
    <w:rsid w:val="00FB4606"/>
    <w:rsid w:val="00FB58B5"/>
    <w:rsid w:val="00FD225F"/>
    <w:rsid w:val="00FF35D4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02A98D0"/>
  <w15:docId w15:val="{DC8BF9AA-3CEA-44EC-8180-FCB76914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="Times New Roman"/>
        <w:lang w:val="fr-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A3A"/>
    <w:rPr>
      <w:color w:val="1D3451" w:themeColor="accent2"/>
      <w:spacing w:val="10"/>
      <w:sz w:val="18"/>
    </w:rPr>
  </w:style>
  <w:style w:type="paragraph" w:styleId="Titre1">
    <w:name w:val="heading 1"/>
    <w:basedOn w:val="Normal"/>
    <w:uiPriority w:val="3"/>
    <w:qFormat/>
    <w:rsid w:val="00CD6251"/>
    <w:pPr>
      <w:keepNext/>
      <w:outlineLvl w:val="0"/>
    </w:pPr>
    <w:rPr>
      <w:rFonts w:asciiTheme="majorHAnsi" w:hAnsiTheme="majorHAnsi" w:cs="Arial"/>
      <w:b/>
      <w:bCs/>
      <w:caps/>
      <w:color w:val="5E5B95" w:themeColor="accent6" w:themeShade="BF"/>
      <w:kern w:val="44"/>
      <w:szCs w:val="64"/>
    </w:rPr>
  </w:style>
  <w:style w:type="paragraph" w:styleId="Titre2">
    <w:name w:val="heading 2"/>
    <w:basedOn w:val="Normal"/>
    <w:link w:val="Titre2C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Textealigndroite">
    <w:name w:val="Texte aligné à droite"/>
    <w:basedOn w:val="Normal"/>
    <w:uiPriority w:val="2"/>
    <w:qFormat/>
    <w:rsid w:val="009F3F7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uiPriority w:val="1"/>
    <w:qFormat/>
    <w:rsid w:val="00847E9A"/>
    <w:rPr>
      <w:bCs/>
      <w:i/>
      <w:caps/>
      <w:color w:val="5E5B95" w:themeColor="accent6" w:themeShade="BF"/>
      <w:spacing w:val="4"/>
      <w:sz w:val="24"/>
      <w:szCs w:val="18"/>
    </w:rPr>
  </w:style>
  <w:style w:type="paragraph" w:customStyle="1" w:styleId="Informationsdecontact">
    <w:name w:val="Informations de contact"/>
    <w:basedOn w:val="Normal"/>
    <w:uiPriority w:val="4"/>
    <w:unhideWhenUsed/>
    <w:qFormat/>
    <w:rsid w:val="00893D5F"/>
    <w:pPr>
      <w:spacing w:before="520"/>
      <w:jc w:val="center"/>
    </w:pPr>
    <w:rPr>
      <w:b/>
      <w:caps/>
      <w:color w:val="5E5B95" w:themeColor="accent6" w:themeShade="BF"/>
      <w:sz w:val="16"/>
      <w:szCs w:val="18"/>
    </w:rPr>
  </w:style>
  <w:style w:type="paragraph" w:styleId="Textedebulles">
    <w:name w:val="Balloon Text"/>
    <w:basedOn w:val="Normal"/>
    <w:link w:val="TextedebullesCar"/>
    <w:semiHidden/>
    <w:unhideWhenUsed/>
    <w:rPr>
      <w:rFonts w:ascii="Tahoma" w:hAnsi="Tahoma" w:cs="Tahoma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Merci">
    <w:name w:val="Merci"/>
    <w:basedOn w:val="Normal"/>
    <w:uiPriority w:val="5"/>
    <w:unhideWhenUsed/>
    <w:qFormat/>
    <w:rsid w:val="00DB3205"/>
    <w:pPr>
      <w:jc w:val="center"/>
    </w:pPr>
    <w:rPr>
      <w:color w:val="5E5B95" w:themeColor="accent6" w:themeShade="BF"/>
    </w:rPr>
  </w:style>
  <w:style w:type="paragraph" w:styleId="En-tte">
    <w:name w:val="header"/>
    <w:basedOn w:val="Normal"/>
    <w:link w:val="En-tteCar"/>
    <w:uiPriority w:val="99"/>
    <w:unhideWhenUsed/>
    <w:rsid w:val="000F3D19"/>
  </w:style>
  <w:style w:type="character" w:customStyle="1" w:styleId="En-tteCar">
    <w:name w:val="En-tête Car"/>
    <w:basedOn w:val="Policepardfaut"/>
    <w:link w:val="En-tte"/>
    <w:uiPriority w:val="99"/>
    <w:rsid w:val="000F3D19"/>
  </w:style>
  <w:style w:type="paragraph" w:styleId="Pieddepage">
    <w:name w:val="footer"/>
    <w:basedOn w:val="Normal"/>
    <w:link w:val="PieddepageCar"/>
    <w:uiPriority w:val="99"/>
    <w:unhideWhenUsed/>
    <w:rsid w:val="000F3D19"/>
  </w:style>
  <w:style w:type="character" w:customStyle="1" w:styleId="PieddepageCar">
    <w:name w:val="Pied de page Car"/>
    <w:basedOn w:val="Policepardfaut"/>
    <w:link w:val="Pieddepage"/>
    <w:uiPriority w:val="99"/>
    <w:rsid w:val="000F3D19"/>
  </w:style>
  <w:style w:type="table" w:styleId="Grilledutableau">
    <w:name w:val="Table Grid"/>
    <w:basedOn w:val="Tableau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re">
    <w:name w:val="Title"/>
    <w:basedOn w:val="Normal"/>
    <w:link w:val="TitreCar"/>
    <w:unhideWhenUsed/>
    <w:qFormat/>
    <w:rsid w:val="00445DD9"/>
    <w:pPr>
      <w:spacing w:line="800" w:lineRule="exact"/>
      <w:contextualSpacing/>
      <w:jc w:val="center"/>
    </w:pPr>
    <w:rPr>
      <w:rFonts w:asciiTheme="majorHAnsi" w:eastAsiaTheme="majorEastAsia" w:hAnsiTheme="majorHAnsi" w:cs="Times New Roman (Headings CS)"/>
      <w:caps/>
      <w:color w:val="5E5B95" w:themeColor="accent6" w:themeShade="BF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rsid w:val="00445DD9"/>
    <w:rPr>
      <w:rFonts w:asciiTheme="majorHAnsi" w:eastAsiaTheme="majorEastAsia" w:hAnsiTheme="majorHAnsi" w:cs="Times New Roman (Headings CS)"/>
      <w:caps/>
      <w:color w:val="5E5B95" w:themeColor="accent6" w:themeShade="BF"/>
      <w:spacing w:val="10"/>
      <w:kern w:val="28"/>
      <w:sz w:val="72"/>
      <w:szCs w:val="56"/>
    </w:rPr>
  </w:style>
  <w:style w:type="character" w:customStyle="1" w:styleId="Titre2Car">
    <w:name w:val="Titre 2 Car"/>
    <w:basedOn w:val="Policepardfaut"/>
    <w:link w:val="Titre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TableauGrille1Clair-Accentuation5">
    <w:name w:val="Grid Table 1 Light Accent 5"/>
    <w:basedOn w:val="TableauNormal"/>
    <w:uiPriority w:val="46"/>
    <w:rsid w:val="00663B7E"/>
    <w:tblPr>
      <w:tblStyleRowBandSize w:val="1"/>
      <w:tblStyleColBandSize w:val="1"/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</w:tblPr>
    <w:tcPr>
      <w:vAlign w:val="center"/>
    </w:tcPr>
    <w:tblStylePr w:type="firstRow">
      <w:rPr>
        <w:b w:val="0"/>
        <w:bCs/>
        <w:i w:val="0"/>
      </w:rPr>
      <w:tblPr/>
      <w:tcPr>
        <w:tcBorders>
          <w:bottom w:val="single" w:sz="6" w:space="0" w:color="83B29B" w:themeColor="accent1"/>
        </w:tcBorders>
      </w:tcPr>
    </w:tblStylePr>
    <w:tblStylePr w:type="lastRow">
      <w:rPr>
        <w:b/>
        <w:bCs/>
      </w:rPr>
      <w:tblPr/>
      <w:tcPr>
        <w:tcBorders>
          <w:top w:val="single" w:sz="6" w:space="0" w:color="83B2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etableauclaire">
    <w:name w:val="Grid Table Light"/>
    <w:basedOn w:val="TableauNormal"/>
    <w:uiPriority w:val="40"/>
    <w:rsid w:val="00444EC5"/>
    <w:tblPr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  <w:tblCellMar>
        <w:top w:w="43" w:type="dxa"/>
        <w:left w:w="115" w:type="dxa"/>
        <w:bottom w:w="43" w:type="dxa"/>
        <w:right w:w="115" w:type="dxa"/>
      </w:tblCellMar>
    </w:tblPr>
    <w:tcPr>
      <w:shd w:val="clear" w:color="auto" w:fill="auto"/>
      <w:vAlign w:val="center"/>
    </w:tc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ausimple5">
    <w:name w:val="Plain Table 5"/>
    <w:basedOn w:val="TableauNormal"/>
    <w:uiPriority w:val="45"/>
    <w:rsid w:val="00C6713E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 1"/>
    <w:basedOn w:val="Normal"/>
    <w:qFormat/>
    <w:rsid w:val="00C94F57"/>
    <w:pPr>
      <w:outlineLvl w:val="0"/>
    </w:pPr>
  </w:style>
  <w:style w:type="paragraph" w:customStyle="1" w:styleId="Totaux">
    <w:name w:val="Totaux"/>
    <w:basedOn w:val="Textealigndroite"/>
    <w:qFormat/>
    <w:rsid w:val="00677DD8"/>
    <w:rPr>
      <w:b/>
    </w:rPr>
  </w:style>
  <w:style w:type="table" w:styleId="TableauGrille1Clair-Accentuation4">
    <w:name w:val="Grid Table 1 Light Accent 4"/>
    <w:basedOn w:val="TableauNormal"/>
    <w:uiPriority w:val="46"/>
    <w:rsid w:val="00444EC5"/>
    <w:tblPr>
      <w:tblStyleRowBandSize w:val="1"/>
      <w:tblStyleColBandSize w:val="1"/>
      <w:tblBorders>
        <w:top w:val="single" w:sz="4" w:space="0" w:color="D3E9F9" w:themeColor="accent4" w:themeTint="66"/>
        <w:left w:val="single" w:sz="4" w:space="0" w:color="D3E9F9" w:themeColor="accent4" w:themeTint="66"/>
        <w:bottom w:val="single" w:sz="4" w:space="0" w:color="D3E9F9" w:themeColor="accent4" w:themeTint="66"/>
        <w:right w:val="single" w:sz="4" w:space="0" w:color="D3E9F9" w:themeColor="accent4" w:themeTint="66"/>
        <w:insideH w:val="single" w:sz="4" w:space="0" w:color="D3E9F9" w:themeColor="accent4" w:themeTint="66"/>
        <w:insideV w:val="single" w:sz="4" w:space="0" w:color="D3E9F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EDF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F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444EC5"/>
    <w:tblPr>
      <w:tblStyleRowBandSize w:val="1"/>
      <w:tblStyleColBandSize w:val="1"/>
      <w:tblBorders>
        <w:top w:val="single" w:sz="4" w:space="0" w:color="D1D0E2" w:themeColor="accent6" w:themeTint="66"/>
        <w:left w:val="single" w:sz="4" w:space="0" w:color="D1D0E2" w:themeColor="accent6" w:themeTint="66"/>
        <w:bottom w:val="single" w:sz="4" w:space="0" w:color="D1D0E2" w:themeColor="accent6" w:themeTint="66"/>
        <w:right w:val="single" w:sz="4" w:space="0" w:color="D1D0E2" w:themeColor="accent6" w:themeTint="66"/>
        <w:insideH w:val="single" w:sz="4" w:space="0" w:color="D1D0E2" w:themeColor="accent6" w:themeTint="66"/>
        <w:insideV w:val="single" w:sz="4" w:space="0" w:color="D1D0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B8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8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ile\AppData\Local\Microsoft\Office\16.0\DTS\fr-FR%7bDD24FD0B-D5D5-466A-96BB-EAF4F42852D7%7d\%7b19186AB0-D36B-4F8D-8D32-05678701264C%7dTF449fdde7-c02d-4ae9-b3c9-527820da7941d2063f95_win32-ecb6a79719e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5DA363834D4665AD7451B34AD42A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11AB4D-5CDC-4FF8-82FB-453DA0D1F939}"/>
      </w:docPartPr>
      <w:docPartBody>
        <w:p w:rsidR="00000000" w:rsidRDefault="00000000">
          <w:pPr>
            <w:pStyle w:val="785DA363834D4665AD7451B34AD42A56"/>
          </w:pPr>
          <w:r w:rsidRPr="009F27AA">
            <w:rPr>
              <w:lang w:bidi="fr-FR"/>
            </w:rPr>
            <w:t>Facture</w:t>
          </w:r>
        </w:p>
      </w:docPartBody>
    </w:docPart>
    <w:docPart>
      <w:docPartPr>
        <w:name w:val="45BC5C2E78A74538ACC83ED48F96BA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79DFE6-5B65-408C-9E09-7D0722C33467}"/>
      </w:docPartPr>
      <w:docPartBody>
        <w:p w:rsidR="00000000" w:rsidRDefault="00000000">
          <w:pPr>
            <w:pStyle w:val="45BC5C2E78A74538ACC83ED48F96BADF"/>
          </w:pPr>
          <w:r w:rsidRPr="009F27AA">
            <w:rPr>
              <w:lang w:bidi="fr-FR"/>
            </w:rPr>
            <w:t>DATE :</w:t>
          </w:r>
        </w:p>
      </w:docPartBody>
    </w:docPart>
    <w:docPart>
      <w:docPartPr>
        <w:name w:val="97E1A936DCBB419DB3B436E9D767FE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8458F1-9A16-4C89-8F27-60493DB29188}"/>
      </w:docPartPr>
      <w:docPartBody>
        <w:p w:rsidR="00000000" w:rsidRDefault="00000000">
          <w:pPr>
            <w:pStyle w:val="97E1A936DCBB419DB3B436E9D767FE6A"/>
          </w:pPr>
          <w:r w:rsidRPr="009F27AA">
            <w:rPr>
              <w:lang w:bidi="fr-FR"/>
            </w:rPr>
            <w:t>Date</w:t>
          </w:r>
        </w:p>
      </w:docPartBody>
    </w:docPart>
    <w:docPart>
      <w:docPartPr>
        <w:name w:val="2D2D56220A5B460DBA128B1DAE7B98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D07C0E-F15C-4EAB-821B-E736568B13CC}"/>
      </w:docPartPr>
      <w:docPartBody>
        <w:p w:rsidR="00000000" w:rsidRDefault="00000000">
          <w:pPr>
            <w:pStyle w:val="2D2D56220A5B460DBA128B1DAE7B9857"/>
          </w:pPr>
          <w:r w:rsidRPr="009F27AA">
            <w:rPr>
              <w:lang w:bidi="fr-FR"/>
            </w:rPr>
            <w:t>N° DE FACTURE</w:t>
          </w:r>
        </w:p>
      </w:docPartBody>
    </w:docPart>
    <w:docPart>
      <w:docPartPr>
        <w:name w:val="F860C733D60C4B0DB65C7D0B5D24F6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0314FF-2879-42DF-A2A9-8DAC1F9E72AC}"/>
      </w:docPartPr>
      <w:docPartBody>
        <w:p w:rsidR="00000000" w:rsidRDefault="00000000">
          <w:pPr>
            <w:pStyle w:val="F860C733D60C4B0DB65C7D0B5D24F6A3"/>
          </w:pPr>
          <w:r w:rsidRPr="009F27AA">
            <w:rPr>
              <w:lang w:bidi="fr-FR"/>
            </w:rPr>
            <w:t>100</w:t>
          </w:r>
        </w:p>
      </w:docPartBody>
    </w:docPart>
    <w:docPart>
      <w:docPartPr>
        <w:name w:val="69DD0D3B949D4D9787C4D91DC74B9E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8994B5-0007-4919-A5D4-6802733D0C07}"/>
      </w:docPartPr>
      <w:docPartBody>
        <w:p w:rsidR="00000000" w:rsidRDefault="00000000">
          <w:pPr>
            <w:pStyle w:val="69DD0D3B949D4D9787C4D91DC74B9EC7"/>
          </w:pPr>
          <w:r w:rsidRPr="009F27AA">
            <w:rPr>
              <w:lang w:bidi="fr-FR"/>
            </w:rPr>
            <w:t>ID client :</w:t>
          </w:r>
        </w:p>
      </w:docPartBody>
    </w:docPart>
    <w:docPart>
      <w:docPartPr>
        <w:name w:val="BBE3A8CD6FE74C719E1D6E79B75361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B60EE9-C91E-42C7-95AD-03F25EC059D6}"/>
      </w:docPartPr>
      <w:docPartBody>
        <w:p w:rsidR="00000000" w:rsidRDefault="00000000">
          <w:pPr>
            <w:pStyle w:val="BBE3A8CD6FE74C719E1D6E79B75361FF"/>
          </w:pPr>
          <w:r w:rsidRPr="009F27AA">
            <w:rPr>
              <w:lang w:bidi="fr-FR"/>
            </w:rPr>
            <w:t>ABC12345</w:t>
          </w:r>
        </w:p>
      </w:docPartBody>
    </w:docPart>
    <w:docPart>
      <w:docPartPr>
        <w:name w:val="C0BFCE3605B541278CD5A29E0A2F8A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0644F8-BF03-47BC-BA4D-D15FB2A8CDBC}"/>
      </w:docPartPr>
      <w:docPartBody>
        <w:p w:rsidR="00000000" w:rsidRDefault="00000000">
          <w:pPr>
            <w:pStyle w:val="C0BFCE3605B541278CD5A29E0A2F8AAC"/>
          </w:pPr>
          <w:r w:rsidRPr="009F27AA">
            <w:rPr>
              <w:lang w:bidi="fr-FR"/>
            </w:rPr>
            <w:t>À :</w:t>
          </w:r>
        </w:p>
      </w:docPartBody>
    </w:docPart>
    <w:docPart>
      <w:docPartPr>
        <w:name w:val="EAEC46F88F854BC9A6878C66A53462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BDA43E-D238-42FA-9086-19E80654612B}"/>
      </w:docPartPr>
      <w:docPartBody>
        <w:p w:rsidR="00000000" w:rsidRDefault="00000000">
          <w:pPr>
            <w:pStyle w:val="EAEC46F88F854BC9A6878C66A5346217"/>
          </w:pPr>
          <w:r w:rsidRPr="009F27AA">
            <w:rPr>
              <w:lang w:bidi="fr-FR"/>
            </w:rPr>
            <w:t>Anjali Chaturvedi</w:t>
          </w:r>
        </w:p>
      </w:docPartBody>
    </w:docPart>
    <w:docPart>
      <w:docPartPr>
        <w:name w:val="01D14801AB074524AD568558604C7A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82D9A4-B705-44ED-B801-9B827F8A619C}"/>
      </w:docPartPr>
      <w:docPartBody>
        <w:p w:rsidR="00000000" w:rsidRDefault="00000000">
          <w:pPr>
            <w:pStyle w:val="01D14801AB074524AD568558604C7A77"/>
          </w:pPr>
          <w:r w:rsidRPr="009F27AA">
            <w:rPr>
              <w:lang w:bidi="fr-FR"/>
            </w:rPr>
            <w:t>Photographie de cadre supplémentaire</w:t>
          </w:r>
        </w:p>
      </w:docPartBody>
    </w:docPart>
    <w:docPart>
      <w:docPartPr>
        <w:name w:val="0E43E0391227441283BED7F6F4533A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0EEECF-D168-4044-B655-CE6F6F7E74AA}"/>
      </w:docPartPr>
      <w:docPartBody>
        <w:p w:rsidR="00000000" w:rsidRDefault="00000000">
          <w:pPr>
            <w:pStyle w:val="0E43E0391227441283BED7F6F4533A44"/>
          </w:pPr>
          <w:r w:rsidRPr="00FB58B5">
            <w:rPr>
              <w:lang w:val="en-US" w:bidi="fr-FR"/>
            </w:rPr>
            <w:t>89 Pacific Ave</w:t>
          </w:r>
        </w:p>
      </w:docPartBody>
    </w:docPart>
    <w:docPart>
      <w:docPartPr>
        <w:name w:val="0FCFF06CEED54007802B4CB1A7DDFC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B5811C-7C8D-4FD6-B8E9-4D2708B21CE1}"/>
      </w:docPartPr>
      <w:docPartBody>
        <w:p w:rsidR="00000000" w:rsidRDefault="00000000">
          <w:pPr>
            <w:pStyle w:val="0FCFF06CEED54007802B4CB1A7DDFC62"/>
          </w:pPr>
          <w:r w:rsidRPr="00FB58B5">
            <w:rPr>
              <w:lang w:val="en-US" w:bidi="fr-FR"/>
            </w:rPr>
            <w:t>San Francisco, Canada</w:t>
          </w:r>
        </w:p>
      </w:docPartBody>
    </w:docPart>
    <w:docPart>
      <w:docPartPr>
        <w:name w:val="E20E1CEB34FD42A08B4BF30EE5094F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5C4E02-D66D-4F5A-9C79-01DA9524326E}"/>
      </w:docPartPr>
      <w:docPartBody>
        <w:p w:rsidR="00000000" w:rsidRDefault="00000000">
          <w:pPr>
            <w:pStyle w:val="E20E1CEB34FD42A08B4BF30EE5094F0F"/>
          </w:pPr>
          <w:r w:rsidRPr="009F27AA">
            <w:rPr>
              <w:lang w:bidi="fr-FR"/>
            </w:rPr>
            <w:t>123-456-7890</w:t>
          </w:r>
        </w:p>
      </w:docPartBody>
    </w:docPart>
    <w:docPart>
      <w:docPartPr>
        <w:name w:val="3A93E33B9B1143658C453BDF240810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3716C2-CD7F-4E84-BF2D-0C6A896F3806}"/>
      </w:docPartPr>
      <w:docPartBody>
        <w:p w:rsidR="00000000" w:rsidRDefault="00000000">
          <w:pPr>
            <w:pStyle w:val="3A93E33B9B1143658C453BDF24081092"/>
          </w:pPr>
          <w:r w:rsidRPr="009F27AA">
            <w:rPr>
              <w:lang w:bidi="fr-FR"/>
            </w:rPr>
            <w:t>Commercial</w:t>
          </w:r>
        </w:p>
      </w:docPartBody>
    </w:docPart>
    <w:docPart>
      <w:docPartPr>
        <w:name w:val="1691856D634249F4A4A324F153F557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C4AC34-BB49-4D70-9A7F-0923BAD90A3B}"/>
      </w:docPartPr>
      <w:docPartBody>
        <w:p w:rsidR="00000000" w:rsidRDefault="00000000">
          <w:pPr>
            <w:pStyle w:val="1691856D634249F4A4A324F153F55724"/>
          </w:pPr>
          <w:r w:rsidRPr="009F27AA">
            <w:rPr>
              <w:lang w:bidi="fr-FR"/>
            </w:rPr>
            <w:t>Poste</w:t>
          </w:r>
        </w:p>
      </w:docPartBody>
    </w:docPart>
    <w:docPart>
      <w:docPartPr>
        <w:name w:val="285843080D024106A4B588700154C4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B165EE-5978-4D8E-8499-4A23C0F83432}"/>
      </w:docPartPr>
      <w:docPartBody>
        <w:p w:rsidR="00000000" w:rsidRDefault="00000000">
          <w:pPr>
            <w:pStyle w:val="285843080D024106A4B588700154C4F4"/>
          </w:pPr>
          <w:r w:rsidRPr="009F27AA">
            <w:rPr>
              <w:lang w:bidi="fr-FR"/>
            </w:rPr>
            <w:t>Modalités de paiement</w:t>
          </w:r>
        </w:p>
      </w:docPartBody>
    </w:docPart>
    <w:docPart>
      <w:docPartPr>
        <w:name w:val="BCDA0FA6B8C94E8C9044073C82664D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9D6DBE-1FCA-4BF6-9BEE-88708938A3D7}"/>
      </w:docPartPr>
      <w:docPartBody>
        <w:p w:rsidR="00000000" w:rsidRDefault="00000000">
          <w:pPr>
            <w:pStyle w:val="BCDA0FA6B8C94E8C9044073C82664D9E"/>
          </w:pPr>
          <w:r w:rsidRPr="009F27AA">
            <w:rPr>
              <w:lang w:bidi="fr-FR"/>
            </w:rPr>
            <w:t>Date d’échéance</w:t>
          </w:r>
        </w:p>
      </w:docPartBody>
    </w:docPart>
    <w:docPart>
      <w:docPartPr>
        <w:name w:val="4A4CB683955D49E09F3C9723F608AC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0EE1D7-7BEA-4118-AAC4-97C48B21111A}"/>
      </w:docPartPr>
      <w:docPartBody>
        <w:p w:rsidR="00000000" w:rsidRDefault="00000000">
          <w:pPr>
            <w:pStyle w:val="4A4CB683955D49E09F3C9723F608ACA6"/>
          </w:pPr>
          <w:r w:rsidRPr="009F27AA">
            <w:rPr>
              <w:lang w:bidi="fr-FR"/>
            </w:rPr>
            <w:t>Oscar Ward</w:t>
          </w:r>
        </w:p>
      </w:docPartBody>
    </w:docPart>
    <w:docPart>
      <w:docPartPr>
        <w:name w:val="475368C70D6E4A48AEF43D8B67333E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71C3FA-270F-425B-9E90-980CED21490B}"/>
      </w:docPartPr>
      <w:docPartBody>
        <w:p w:rsidR="00000000" w:rsidRDefault="00000000">
          <w:pPr>
            <w:pStyle w:val="475368C70D6E4A48AEF43D8B67333E0F"/>
          </w:pPr>
          <w:r w:rsidRPr="009F27AA">
            <w:rPr>
              <w:lang w:bidi="fr-FR"/>
            </w:rPr>
            <w:t>Ventes</w:t>
          </w:r>
        </w:p>
      </w:docPartBody>
    </w:docPart>
    <w:docPart>
      <w:docPartPr>
        <w:name w:val="49DBF84A5DD7489289F9F143D1A26C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EB7A6E-6710-420A-9D5E-7F7BA5377D80}"/>
      </w:docPartPr>
      <w:docPartBody>
        <w:p w:rsidR="00000000" w:rsidRDefault="00000000">
          <w:pPr>
            <w:pStyle w:val="49DBF84A5DD7489289F9F143D1A26C60"/>
          </w:pPr>
          <w:r w:rsidRPr="009F27AA">
            <w:rPr>
              <w:lang w:bidi="fr-FR"/>
            </w:rPr>
            <w:t>Due à la réception</w:t>
          </w:r>
        </w:p>
      </w:docPartBody>
    </w:docPart>
    <w:docPart>
      <w:docPartPr>
        <w:name w:val="4BFA1F1EFF6340C0B9510173FDB9CF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79AE10-426A-4EFA-AD53-77BCC313D65A}"/>
      </w:docPartPr>
      <w:docPartBody>
        <w:p w:rsidR="00000000" w:rsidRDefault="00000000">
          <w:pPr>
            <w:pStyle w:val="4BFA1F1EFF6340C0B9510173FDB9CF89"/>
          </w:pPr>
          <w:r w:rsidRPr="009F27AA">
            <w:rPr>
              <w:lang w:bidi="fr-FR"/>
            </w:rPr>
            <w:t>30/1/23</w:t>
          </w:r>
        </w:p>
      </w:docPartBody>
    </w:docPart>
    <w:docPart>
      <w:docPartPr>
        <w:name w:val="0431A03125244F51B1FE42681E2399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32BBB0-A6B4-46F3-B905-6FE85D1FBE49}"/>
      </w:docPartPr>
      <w:docPartBody>
        <w:p w:rsidR="00000000" w:rsidRDefault="00000000">
          <w:pPr>
            <w:pStyle w:val="0431A03125244F51B1FE42681E239928"/>
          </w:pPr>
          <w:r w:rsidRPr="009F27AA">
            <w:rPr>
              <w:lang w:bidi="fr-FR"/>
            </w:rPr>
            <w:t>Qté</w:t>
          </w:r>
        </w:p>
      </w:docPartBody>
    </w:docPart>
    <w:docPart>
      <w:docPartPr>
        <w:name w:val="724F46D143A54ED29121AD0ADB7A05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DE853F-3C30-4953-8CB0-72379335654B}"/>
      </w:docPartPr>
      <w:docPartBody>
        <w:p w:rsidR="00000000" w:rsidRDefault="00000000">
          <w:pPr>
            <w:pStyle w:val="724F46D143A54ED29121AD0ADB7A0566"/>
          </w:pPr>
          <w:r w:rsidRPr="009F27AA">
            <w:rPr>
              <w:lang w:bidi="fr-FR"/>
            </w:rPr>
            <w:t>Description</w:t>
          </w:r>
        </w:p>
      </w:docPartBody>
    </w:docPart>
    <w:docPart>
      <w:docPartPr>
        <w:name w:val="95116F3454BF4B50A8826F8EFA07F2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FA9D45-FF8D-48E0-8E60-F0A382A6E448}"/>
      </w:docPartPr>
      <w:docPartBody>
        <w:p w:rsidR="00000000" w:rsidRDefault="00000000">
          <w:pPr>
            <w:pStyle w:val="95116F3454BF4B50A8826F8EFA07F2EA"/>
          </w:pPr>
          <w:r w:rsidRPr="009F27AA">
            <w:rPr>
              <w:lang w:bidi="fr-FR"/>
            </w:rPr>
            <w:t>Prix unitaire</w:t>
          </w:r>
        </w:p>
      </w:docPartBody>
    </w:docPart>
    <w:docPart>
      <w:docPartPr>
        <w:name w:val="77A467C280EE40379E9601C406C612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D34DC1-AAD6-402A-8267-37C942C87A78}"/>
      </w:docPartPr>
      <w:docPartBody>
        <w:p w:rsidR="00000000" w:rsidRDefault="00000000">
          <w:pPr>
            <w:pStyle w:val="77A467C280EE40379E9601C406C612F5"/>
          </w:pPr>
          <w:r w:rsidRPr="009F27AA">
            <w:rPr>
              <w:lang w:bidi="fr-FR"/>
            </w:rPr>
            <w:t>Total de la ligne</w:t>
          </w:r>
        </w:p>
      </w:docPartBody>
    </w:docPart>
    <w:docPart>
      <w:docPartPr>
        <w:name w:val="FCCF7FEE92AC4C28A1802ECA4181AF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F73C56-4E00-4238-86E5-7525A247AE24}"/>
      </w:docPartPr>
      <w:docPartBody>
        <w:p w:rsidR="00000000" w:rsidRDefault="00000000">
          <w:pPr>
            <w:pStyle w:val="FCCF7FEE92AC4C28A1802ECA4181AFB5"/>
          </w:pPr>
          <w:r w:rsidRPr="009F27AA">
            <w:rPr>
              <w:lang w:bidi="fr-FR"/>
            </w:rPr>
            <w:t>10</w:t>
          </w:r>
        </w:p>
      </w:docPartBody>
    </w:docPart>
    <w:docPart>
      <w:docPartPr>
        <w:name w:val="7A562BEBBE0A48BBA74D2CC6B4D1CE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9E5E3E-CA44-4930-AC45-E2832B778A1A}"/>
      </w:docPartPr>
      <w:docPartBody>
        <w:p w:rsidR="00000000" w:rsidRDefault="00000000">
          <w:pPr>
            <w:pStyle w:val="7A562BEBBE0A48BBA74D2CC6B4D1CE6E"/>
          </w:pPr>
          <w:r w:rsidRPr="009F27AA">
            <w:rPr>
              <w:lang w:bidi="fr-FR"/>
            </w:rPr>
            <w:t>Cadres suspendus 20” x 30”</w:t>
          </w:r>
        </w:p>
      </w:docPartBody>
    </w:docPart>
    <w:docPart>
      <w:docPartPr>
        <w:name w:val="CEF9ACC20BE74BBD876A3E7DD81D1B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534033-0550-4935-B908-F74D57034B71}"/>
      </w:docPartPr>
      <w:docPartBody>
        <w:p w:rsidR="00000000" w:rsidRDefault="00000000">
          <w:pPr>
            <w:pStyle w:val="CEF9ACC20BE74BBD876A3E7DD81D1BC6"/>
          </w:pPr>
          <w:r w:rsidRPr="009F27AA">
            <w:rPr>
              <w:lang w:bidi="fr-FR"/>
            </w:rPr>
            <w:t>15.00</w:t>
          </w:r>
        </w:p>
      </w:docPartBody>
    </w:docPart>
    <w:docPart>
      <w:docPartPr>
        <w:name w:val="0DCE8121500C4834B58D19BDCD662C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A63DED-97E3-49E1-9BCF-E534E6EA5BBC}"/>
      </w:docPartPr>
      <w:docPartBody>
        <w:p w:rsidR="00000000" w:rsidRDefault="00000000">
          <w:pPr>
            <w:pStyle w:val="0DCE8121500C4834B58D19BDCD662CE8"/>
          </w:pPr>
          <w:r w:rsidRPr="009F27AA">
            <w:rPr>
              <w:lang w:bidi="fr-FR"/>
            </w:rPr>
            <w:t>150.00</w:t>
          </w:r>
        </w:p>
      </w:docPartBody>
    </w:docPart>
    <w:docPart>
      <w:docPartPr>
        <w:name w:val="E8A2E748A087477BA2902C9C5FBF38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42FE30-1409-40BD-BBB1-F67097054A4D}"/>
      </w:docPartPr>
      <w:docPartBody>
        <w:p w:rsidR="00000000" w:rsidRDefault="00000000">
          <w:pPr>
            <w:pStyle w:val="E8A2E748A087477BA2902C9C5FBF381E"/>
          </w:pPr>
          <w:r w:rsidRPr="009F27AA">
            <w:rPr>
              <w:lang w:bidi="fr-FR"/>
            </w:rPr>
            <w:t>50</w:t>
          </w:r>
        </w:p>
      </w:docPartBody>
    </w:docPart>
    <w:docPart>
      <w:docPartPr>
        <w:name w:val="3270F6D5CD3D47298784405624EEFC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6D752B-C5ED-4F5C-BD4F-780681E41695}"/>
      </w:docPartPr>
      <w:docPartBody>
        <w:p w:rsidR="00000000" w:rsidRDefault="00000000">
          <w:pPr>
            <w:pStyle w:val="3270F6D5CD3D47298784405624EEFC82"/>
          </w:pPr>
          <w:r w:rsidRPr="009F27AA">
            <w:rPr>
              <w:lang w:bidi="fr-FR"/>
            </w:rPr>
            <w:t>Cadres verticaux 5” x 7”</w:t>
          </w:r>
        </w:p>
      </w:docPartBody>
    </w:docPart>
    <w:docPart>
      <w:docPartPr>
        <w:name w:val="951036B85AF34FF797A8D27537572E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DEFE7A-3220-473D-9DFF-59B87005D62F}"/>
      </w:docPartPr>
      <w:docPartBody>
        <w:p w:rsidR="00000000" w:rsidRDefault="00000000">
          <w:pPr>
            <w:pStyle w:val="951036B85AF34FF797A8D27537572EC7"/>
          </w:pPr>
          <w:r w:rsidRPr="009F27AA">
            <w:rPr>
              <w:lang w:bidi="fr-FR"/>
            </w:rPr>
            <w:t>5.00</w:t>
          </w:r>
        </w:p>
      </w:docPartBody>
    </w:docPart>
    <w:docPart>
      <w:docPartPr>
        <w:name w:val="3A3A730A12C74F34AA6BA320C61698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DF1536-726A-4A14-AAA8-91BD54F0589B}"/>
      </w:docPartPr>
      <w:docPartBody>
        <w:p w:rsidR="00000000" w:rsidRDefault="00000000">
          <w:pPr>
            <w:pStyle w:val="3A3A730A12C74F34AA6BA320C616985C"/>
          </w:pPr>
          <w:r w:rsidRPr="009F27AA">
            <w:rPr>
              <w:lang w:bidi="fr-FR"/>
            </w:rPr>
            <w:t>250.00</w:t>
          </w:r>
        </w:p>
      </w:docPartBody>
    </w:docPart>
    <w:docPart>
      <w:docPartPr>
        <w:name w:val="C0B738FCC6DB453DADE806AD867F4C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6E1DC3-CEE0-4020-9D97-14DAC9D1A7A0}"/>
      </w:docPartPr>
      <w:docPartBody>
        <w:p w:rsidR="00000000" w:rsidRDefault="00000000">
          <w:pPr>
            <w:pStyle w:val="C0B738FCC6DB453DADE806AD867F4CA2"/>
          </w:pPr>
          <w:r w:rsidRPr="009F27AA">
            <w:rPr>
              <w:lang w:bidi="fr-FR"/>
            </w:rPr>
            <w:t>Sous-total</w:t>
          </w:r>
        </w:p>
      </w:docPartBody>
    </w:docPart>
    <w:docPart>
      <w:docPartPr>
        <w:name w:val="38D197F4E21842229355F52AF5EFC8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76B88-5BCB-4C97-8B47-317EEAC86C37}"/>
      </w:docPartPr>
      <w:docPartBody>
        <w:p w:rsidR="00000000" w:rsidRDefault="00000000">
          <w:pPr>
            <w:pStyle w:val="38D197F4E21842229355F52AF5EFC8A0"/>
          </w:pPr>
          <w:r w:rsidRPr="009F27AA">
            <w:rPr>
              <w:lang w:bidi="fr-FR"/>
            </w:rPr>
            <w:t>400.00</w:t>
          </w:r>
        </w:p>
      </w:docPartBody>
    </w:docPart>
    <w:docPart>
      <w:docPartPr>
        <w:name w:val="F4EA7113E370411695A2D5C6B5791D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43DCCD-6068-40C9-B606-E3AC4FF31DAB}"/>
      </w:docPartPr>
      <w:docPartBody>
        <w:p w:rsidR="00000000" w:rsidRDefault="00000000">
          <w:pPr>
            <w:pStyle w:val="F4EA7113E370411695A2D5C6B5791DF1"/>
          </w:pPr>
          <w:r w:rsidRPr="009F27AA">
            <w:rPr>
              <w:lang w:bidi="fr-FR"/>
            </w:rPr>
            <w:t>Taxe de vente</w:t>
          </w:r>
        </w:p>
      </w:docPartBody>
    </w:docPart>
    <w:docPart>
      <w:docPartPr>
        <w:name w:val="C5AFAC219373486F94606962960426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1E47B3-85BF-4DF7-B1C2-44F70E1AA875}"/>
      </w:docPartPr>
      <w:docPartBody>
        <w:p w:rsidR="00000000" w:rsidRDefault="00000000">
          <w:pPr>
            <w:pStyle w:val="C5AFAC219373486F94606962960426B0"/>
          </w:pPr>
          <w:r w:rsidRPr="009F27AA">
            <w:rPr>
              <w:lang w:bidi="fr-FR"/>
            </w:rPr>
            <w:t>20.00</w:t>
          </w:r>
        </w:p>
      </w:docPartBody>
    </w:docPart>
    <w:docPart>
      <w:docPartPr>
        <w:name w:val="27D14D977B5641D1B3D0E683F29805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8153C9-DD78-4FD4-91B8-58D2761F9A62}"/>
      </w:docPartPr>
      <w:docPartBody>
        <w:p w:rsidR="00000000" w:rsidRDefault="00000000">
          <w:pPr>
            <w:pStyle w:val="27D14D977B5641D1B3D0E683F2980565"/>
          </w:pPr>
          <w:r w:rsidRPr="009F27AA">
            <w:rPr>
              <w:lang w:bidi="fr-FR"/>
            </w:rPr>
            <w:t>Total</w:t>
          </w:r>
        </w:p>
      </w:docPartBody>
    </w:docPart>
    <w:docPart>
      <w:docPartPr>
        <w:name w:val="E21F8DF9244A4EC7863FA3E8A2C415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18C183-1403-4ADF-A867-20A22130595D}"/>
      </w:docPartPr>
      <w:docPartBody>
        <w:p w:rsidR="00000000" w:rsidRDefault="00000000">
          <w:pPr>
            <w:pStyle w:val="E21F8DF9244A4EC7863FA3E8A2C415E6"/>
          </w:pPr>
          <w:r w:rsidRPr="009F27AA">
            <w:rPr>
              <w:lang w:bidi="fr-FR"/>
            </w:rPr>
            <w:t>420.00</w:t>
          </w:r>
        </w:p>
      </w:docPartBody>
    </w:docPart>
    <w:docPart>
      <w:docPartPr>
        <w:name w:val="46A2F3C7F3F649758F4737FF220275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57B245-B297-4D6B-AB48-5D894EC52FE3}"/>
      </w:docPartPr>
      <w:docPartBody>
        <w:p w:rsidR="00000000" w:rsidRDefault="00000000">
          <w:pPr>
            <w:pStyle w:val="46A2F3C7F3F649758F4737FF220275D4"/>
          </w:pPr>
          <w:r w:rsidRPr="009F27AA">
            <w:rPr>
              <w:lang w:bidi="fr-FR"/>
            </w:rPr>
            <w:t>Veuillez libeller tous les chèques à l’ordre de</w:t>
          </w:r>
        </w:p>
      </w:docPartBody>
    </w:docPart>
    <w:docPart>
      <w:docPartPr>
        <w:name w:val="A0351E49A58F43749FF3913BD9C6ED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A81FEC-A9B0-4BE5-A191-D96B7CA3DE92}"/>
      </w:docPartPr>
      <w:docPartBody>
        <w:p w:rsidR="00000000" w:rsidRDefault="00000000">
          <w:pPr>
            <w:pStyle w:val="A0351E49A58F43749FF3913BD9C6ED10"/>
          </w:pPr>
          <w:r w:rsidRPr="009F27AA">
            <w:rPr>
              <w:lang w:bidi="fr-FR"/>
            </w:rPr>
            <w:t>Create &amp; Co.</w:t>
          </w:r>
        </w:p>
      </w:docPartBody>
    </w:docPart>
    <w:docPart>
      <w:docPartPr>
        <w:name w:val="1165F374DC934B1E969F09028D297E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B67DD-BBD2-4D81-AEE6-4E11E87282FE}"/>
      </w:docPartPr>
      <w:docPartBody>
        <w:p w:rsidR="00000000" w:rsidRDefault="00000000">
          <w:pPr>
            <w:pStyle w:val="1165F374DC934B1E969F09028D297E6C"/>
          </w:pPr>
          <w:r w:rsidRPr="009F27AA">
            <w:rPr>
              <w:lang w:bidi="fr-FR"/>
            </w:rPr>
            <w:t>Nous vous remercions de votre confiance !</w:t>
          </w:r>
        </w:p>
      </w:docPartBody>
    </w:docPart>
    <w:docPart>
      <w:docPartPr>
        <w:name w:val="57E30BC1C32440BAAA96F1360CEB14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E9ED22-7AA1-43C0-A757-458FB4FE24B7}"/>
      </w:docPartPr>
      <w:docPartBody>
        <w:p w:rsidR="00000000" w:rsidRDefault="00000000">
          <w:pPr>
            <w:pStyle w:val="57E30BC1C32440BAAA96F1360CEB14A8"/>
          </w:pPr>
          <w:r w:rsidRPr="00FB58B5">
            <w:rPr>
              <w:lang w:val="en-US" w:bidi="fr-FR"/>
            </w:rPr>
            <w:t>Create &amp; Co.</w:t>
          </w:r>
        </w:p>
      </w:docPartBody>
    </w:docPart>
    <w:docPart>
      <w:docPartPr>
        <w:name w:val="C0575E4E4D1B484FA16C6466A2A1E3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7A8F0A-325D-4480-B251-C73FF1B43175}"/>
      </w:docPartPr>
      <w:docPartBody>
        <w:p w:rsidR="00000000" w:rsidRDefault="00000000">
          <w:pPr>
            <w:pStyle w:val="C0575E4E4D1B484FA16C6466A2A1E3B0"/>
          </w:pPr>
          <w:r w:rsidRPr="00FB58B5">
            <w:rPr>
              <w:lang w:val="en-US" w:bidi="fr-FR"/>
            </w:rPr>
            <w:t>123 Main St.</w:t>
          </w:r>
        </w:p>
      </w:docPartBody>
    </w:docPart>
    <w:docPart>
      <w:docPartPr>
        <w:name w:val="61E4F7CE1DB14BDB8DF85C02D5A51D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E45E426-85F7-4E78-B285-F7F31D2ECDD3}"/>
      </w:docPartPr>
      <w:docPartBody>
        <w:p w:rsidR="00000000" w:rsidRDefault="00000000">
          <w:pPr>
            <w:pStyle w:val="61E4F7CE1DB14BDB8DF85C02D5A51D6B"/>
          </w:pPr>
          <w:r w:rsidRPr="00FB58B5">
            <w:rPr>
              <w:lang w:val="en-US" w:bidi="fr-FR"/>
            </w:rPr>
            <w:t>Seattle, WA 78910</w:t>
          </w:r>
        </w:p>
      </w:docPartBody>
    </w:docPart>
    <w:docPart>
      <w:docPartPr>
        <w:name w:val="9D89EF4EF2DE4DE09AB20F616910E5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2F4027-3D53-49FB-8C03-058EECDFD794}"/>
      </w:docPartPr>
      <w:docPartBody>
        <w:p w:rsidR="00000000" w:rsidRDefault="00000000">
          <w:pPr>
            <w:pStyle w:val="9D89EF4EF2DE4DE09AB20F616910E541"/>
          </w:pPr>
          <w:r w:rsidRPr="00FB58B5">
            <w:rPr>
              <w:lang w:val="en-US" w:bidi="fr-FR"/>
            </w:rPr>
            <w:t>Téléphone :</w:t>
          </w:r>
        </w:p>
      </w:docPartBody>
    </w:docPart>
    <w:docPart>
      <w:docPartPr>
        <w:name w:val="A92CBF1C2B3B46DC87E25DBBCDFEB9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4F4052-56E3-4C60-9929-2D09F57F844B}"/>
      </w:docPartPr>
      <w:docPartBody>
        <w:p w:rsidR="00000000" w:rsidRDefault="00000000">
          <w:pPr>
            <w:pStyle w:val="A92CBF1C2B3B46DC87E25DBBCDFEB9B5"/>
          </w:pPr>
          <w:r w:rsidRPr="00FB58B5">
            <w:rPr>
              <w:lang w:val="en-US" w:bidi="fr-FR"/>
            </w:rPr>
            <w:t>111-222-3333</w:t>
          </w:r>
        </w:p>
      </w:docPartBody>
    </w:docPart>
    <w:docPart>
      <w:docPartPr>
        <w:name w:val="CA853B50CD064A7BAB70F2B718BFBD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6A5434-AFCE-4BED-AEB4-3D99F73091BC}"/>
      </w:docPartPr>
      <w:docPartBody>
        <w:p w:rsidR="00000000" w:rsidRDefault="00000000">
          <w:pPr>
            <w:pStyle w:val="CA853B50CD064A7BAB70F2B718BFBD5D"/>
          </w:pPr>
          <w:r w:rsidRPr="00FB58B5">
            <w:rPr>
              <w:lang w:val="en-US" w:bidi="fr-FR"/>
            </w:rPr>
            <w:t>Télécopie :</w:t>
          </w:r>
        </w:p>
      </w:docPartBody>
    </w:docPart>
    <w:docPart>
      <w:docPartPr>
        <w:name w:val="216D6A25754F40D8AA8BA0CF464544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5B232A-CE06-4F5A-BD6C-98AEA9730C4B}"/>
      </w:docPartPr>
      <w:docPartBody>
        <w:p w:rsidR="00000000" w:rsidRDefault="00000000">
          <w:pPr>
            <w:pStyle w:val="216D6A25754F40D8AA8BA0CF464544BD"/>
          </w:pPr>
          <w:r w:rsidRPr="00FB58B5">
            <w:rPr>
              <w:lang w:val="en-US" w:bidi="fr-FR"/>
            </w:rPr>
            <w:t>111-222-3334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CE"/>
    <w:rsid w:val="00A128CE"/>
    <w:rsid w:val="00FB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85DA363834D4665AD7451B34AD42A56">
    <w:name w:val="785DA363834D4665AD7451B34AD42A56"/>
  </w:style>
  <w:style w:type="paragraph" w:customStyle="1" w:styleId="45BC5C2E78A74538ACC83ED48F96BADF">
    <w:name w:val="45BC5C2E78A74538ACC83ED48F96BADF"/>
  </w:style>
  <w:style w:type="paragraph" w:customStyle="1" w:styleId="97E1A936DCBB419DB3B436E9D767FE6A">
    <w:name w:val="97E1A936DCBB419DB3B436E9D767FE6A"/>
  </w:style>
  <w:style w:type="paragraph" w:customStyle="1" w:styleId="2D2D56220A5B460DBA128B1DAE7B9857">
    <w:name w:val="2D2D56220A5B460DBA128B1DAE7B9857"/>
  </w:style>
  <w:style w:type="paragraph" w:customStyle="1" w:styleId="F860C733D60C4B0DB65C7D0B5D24F6A3">
    <w:name w:val="F860C733D60C4B0DB65C7D0B5D24F6A3"/>
  </w:style>
  <w:style w:type="paragraph" w:customStyle="1" w:styleId="69DD0D3B949D4D9787C4D91DC74B9EC7">
    <w:name w:val="69DD0D3B949D4D9787C4D91DC74B9EC7"/>
  </w:style>
  <w:style w:type="paragraph" w:customStyle="1" w:styleId="BBE3A8CD6FE74C719E1D6E79B75361FF">
    <w:name w:val="BBE3A8CD6FE74C719E1D6E79B75361FF"/>
  </w:style>
  <w:style w:type="paragraph" w:customStyle="1" w:styleId="C0BFCE3605B541278CD5A29E0A2F8AAC">
    <w:name w:val="C0BFCE3605B541278CD5A29E0A2F8AAC"/>
  </w:style>
  <w:style w:type="paragraph" w:customStyle="1" w:styleId="EAEC46F88F854BC9A6878C66A5346217">
    <w:name w:val="EAEC46F88F854BC9A6878C66A5346217"/>
  </w:style>
  <w:style w:type="paragraph" w:customStyle="1" w:styleId="01D14801AB074524AD568558604C7A77">
    <w:name w:val="01D14801AB074524AD568558604C7A77"/>
  </w:style>
  <w:style w:type="paragraph" w:customStyle="1" w:styleId="0E43E0391227441283BED7F6F4533A44">
    <w:name w:val="0E43E0391227441283BED7F6F4533A44"/>
  </w:style>
  <w:style w:type="paragraph" w:customStyle="1" w:styleId="0FCFF06CEED54007802B4CB1A7DDFC62">
    <w:name w:val="0FCFF06CEED54007802B4CB1A7DDFC62"/>
  </w:style>
  <w:style w:type="paragraph" w:customStyle="1" w:styleId="E20E1CEB34FD42A08B4BF30EE5094F0F">
    <w:name w:val="E20E1CEB34FD42A08B4BF30EE5094F0F"/>
  </w:style>
  <w:style w:type="paragraph" w:customStyle="1" w:styleId="3A93E33B9B1143658C453BDF24081092">
    <w:name w:val="3A93E33B9B1143658C453BDF24081092"/>
  </w:style>
  <w:style w:type="paragraph" w:customStyle="1" w:styleId="1691856D634249F4A4A324F153F55724">
    <w:name w:val="1691856D634249F4A4A324F153F55724"/>
  </w:style>
  <w:style w:type="paragraph" w:customStyle="1" w:styleId="285843080D024106A4B588700154C4F4">
    <w:name w:val="285843080D024106A4B588700154C4F4"/>
  </w:style>
  <w:style w:type="paragraph" w:customStyle="1" w:styleId="BCDA0FA6B8C94E8C9044073C82664D9E">
    <w:name w:val="BCDA0FA6B8C94E8C9044073C82664D9E"/>
  </w:style>
  <w:style w:type="paragraph" w:customStyle="1" w:styleId="4A4CB683955D49E09F3C9723F608ACA6">
    <w:name w:val="4A4CB683955D49E09F3C9723F608ACA6"/>
  </w:style>
  <w:style w:type="paragraph" w:customStyle="1" w:styleId="475368C70D6E4A48AEF43D8B67333E0F">
    <w:name w:val="475368C70D6E4A48AEF43D8B67333E0F"/>
  </w:style>
  <w:style w:type="paragraph" w:customStyle="1" w:styleId="49DBF84A5DD7489289F9F143D1A26C60">
    <w:name w:val="49DBF84A5DD7489289F9F143D1A26C60"/>
  </w:style>
  <w:style w:type="paragraph" w:customStyle="1" w:styleId="4BFA1F1EFF6340C0B9510173FDB9CF89">
    <w:name w:val="4BFA1F1EFF6340C0B9510173FDB9CF89"/>
  </w:style>
  <w:style w:type="paragraph" w:customStyle="1" w:styleId="0431A03125244F51B1FE42681E239928">
    <w:name w:val="0431A03125244F51B1FE42681E239928"/>
  </w:style>
  <w:style w:type="paragraph" w:customStyle="1" w:styleId="724F46D143A54ED29121AD0ADB7A0566">
    <w:name w:val="724F46D143A54ED29121AD0ADB7A0566"/>
  </w:style>
  <w:style w:type="paragraph" w:customStyle="1" w:styleId="95116F3454BF4B50A8826F8EFA07F2EA">
    <w:name w:val="95116F3454BF4B50A8826F8EFA07F2EA"/>
  </w:style>
  <w:style w:type="paragraph" w:customStyle="1" w:styleId="77A467C280EE40379E9601C406C612F5">
    <w:name w:val="77A467C280EE40379E9601C406C612F5"/>
  </w:style>
  <w:style w:type="paragraph" w:customStyle="1" w:styleId="FCCF7FEE92AC4C28A1802ECA4181AFB5">
    <w:name w:val="FCCF7FEE92AC4C28A1802ECA4181AFB5"/>
  </w:style>
  <w:style w:type="paragraph" w:customStyle="1" w:styleId="7A562BEBBE0A48BBA74D2CC6B4D1CE6E">
    <w:name w:val="7A562BEBBE0A48BBA74D2CC6B4D1CE6E"/>
  </w:style>
  <w:style w:type="paragraph" w:customStyle="1" w:styleId="CEF9ACC20BE74BBD876A3E7DD81D1BC6">
    <w:name w:val="CEF9ACC20BE74BBD876A3E7DD81D1BC6"/>
  </w:style>
  <w:style w:type="paragraph" w:customStyle="1" w:styleId="0DCE8121500C4834B58D19BDCD662CE8">
    <w:name w:val="0DCE8121500C4834B58D19BDCD662CE8"/>
  </w:style>
  <w:style w:type="paragraph" w:customStyle="1" w:styleId="E8A2E748A087477BA2902C9C5FBF381E">
    <w:name w:val="E8A2E748A087477BA2902C9C5FBF381E"/>
  </w:style>
  <w:style w:type="paragraph" w:customStyle="1" w:styleId="3270F6D5CD3D47298784405624EEFC82">
    <w:name w:val="3270F6D5CD3D47298784405624EEFC82"/>
  </w:style>
  <w:style w:type="paragraph" w:customStyle="1" w:styleId="951036B85AF34FF797A8D27537572EC7">
    <w:name w:val="951036B85AF34FF797A8D27537572EC7"/>
  </w:style>
  <w:style w:type="paragraph" w:customStyle="1" w:styleId="3A3A730A12C74F34AA6BA320C616985C">
    <w:name w:val="3A3A730A12C74F34AA6BA320C616985C"/>
  </w:style>
  <w:style w:type="paragraph" w:customStyle="1" w:styleId="C0B738FCC6DB453DADE806AD867F4CA2">
    <w:name w:val="C0B738FCC6DB453DADE806AD867F4CA2"/>
  </w:style>
  <w:style w:type="paragraph" w:customStyle="1" w:styleId="38D197F4E21842229355F52AF5EFC8A0">
    <w:name w:val="38D197F4E21842229355F52AF5EFC8A0"/>
  </w:style>
  <w:style w:type="paragraph" w:customStyle="1" w:styleId="F4EA7113E370411695A2D5C6B5791DF1">
    <w:name w:val="F4EA7113E370411695A2D5C6B5791DF1"/>
  </w:style>
  <w:style w:type="paragraph" w:customStyle="1" w:styleId="C5AFAC219373486F94606962960426B0">
    <w:name w:val="C5AFAC219373486F94606962960426B0"/>
  </w:style>
  <w:style w:type="paragraph" w:customStyle="1" w:styleId="27D14D977B5641D1B3D0E683F2980565">
    <w:name w:val="27D14D977B5641D1B3D0E683F2980565"/>
  </w:style>
  <w:style w:type="paragraph" w:customStyle="1" w:styleId="E21F8DF9244A4EC7863FA3E8A2C415E6">
    <w:name w:val="E21F8DF9244A4EC7863FA3E8A2C415E6"/>
  </w:style>
  <w:style w:type="paragraph" w:customStyle="1" w:styleId="46A2F3C7F3F649758F4737FF220275D4">
    <w:name w:val="46A2F3C7F3F649758F4737FF220275D4"/>
  </w:style>
  <w:style w:type="paragraph" w:customStyle="1" w:styleId="A0351E49A58F43749FF3913BD9C6ED10">
    <w:name w:val="A0351E49A58F43749FF3913BD9C6ED10"/>
  </w:style>
  <w:style w:type="paragraph" w:customStyle="1" w:styleId="1165F374DC934B1E969F09028D297E6C">
    <w:name w:val="1165F374DC934B1E969F09028D297E6C"/>
  </w:style>
  <w:style w:type="paragraph" w:customStyle="1" w:styleId="57E30BC1C32440BAAA96F1360CEB14A8">
    <w:name w:val="57E30BC1C32440BAAA96F1360CEB14A8"/>
  </w:style>
  <w:style w:type="paragraph" w:customStyle="1" w:styleId="C0575E4E4D1B484FA16C6466A2A1E3B0">
    <w:name w:val="C0575E4E4D1B484FA16C6466A2A1E3B0"/>
  </w:style>
  <w:style w:type="paragraph" w:customStyle="1" w:styleId="61E4F7CE1DB14BDB8DF85C02D5A51D6B">
    <w:name w:val="61E4F7CE1DB14BDB8DF85C02D5A51D6B"/>
  </w:style>
  <w:style w:type="paragraph" w:customStyle="1" w:styleId="9D89EF4EF2DE4DE09AB20F616910E541">
    <w:name w:val="9D89EF4EF2DE4DE09AB20F616910E541"/>
  </w:style>
  <w:style w:type="paragraph" w:customStyle="1" w:styleId="A92CBF1C2B3B46DC87E25DBBCDFEB9B5">
    <w:name w:val="A92CBF1C2B3B46DC87E25DBBCDFEB9B5"/>
  </w:style>
  <w:style w:type="paragraph" w:customStyle="1" w:styleId="CA853B50CD064A7BAB70F2B718BFBD5D">
    <w:name w:val="CA853B50CD064A7BAB70F2B718BFBD5D"/>
  </w:style>
  <w:style w:type="paragraph" w:customStyle="1" w:styleId="216D6A25754F40D8AA8BA0CF464544BD">
    <w:name w:val="216D6A25754F40D8AA8BA0CF464544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566D6C-E473-4435-A739-4A86E0EC44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F51EDD6-E00A-4224-A6E4-32B30F073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567EFD-693A-4295-81A0-848F8B6E2A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947258-5876-4232-AC86-8E6A697CA9D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{19186AB0-D36B-4F8D-8D32-05678701264C}TF449fdde7-c02d-4ae9-b3c9-527820da7941d2063f95_win32-ecb6a79719eb</Template>
  <TotalTime>0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2026-10-24T02:10:00Z</dcterms:created>
  <dcterms:modified xsi:type="dcterms:W3CDTF">2026-10-24T02:11:00Z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